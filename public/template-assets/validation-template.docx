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560E" w14:textId="77777777" w:rsidR="00CA5D54" w:rsidRDefault="00CA5D54" w:rsidP="00161B0A">
      <w:pPr>
        <w:pStyle w:val="TableHeaderText"/>
        <w:spacing w:before="80" w:after="0" w:line="276" w:lineRule="auto"/>
        <w:jc w:val="left"/>
        <w:rPr>
          <w:b w:val="0"/>
          <w:noProof/>
          <w:sz w:val="22"/>
          <w:szCs w:val="22"/>
          <w:lang w:val="id-ID"/>
        </w:rPr>
        <w:sectPr w:rsidR="00CA5D54" w:rsidSect="000873CE">
          <w:headerReference w:type="even" r:id="rId12"/>
          <w:headerReference w:type="default" r:id="rId13"/>
          <w:footerReference w:type="even" r:id="rId14"/>
          <w:footerReference w:type="default" r:id="rId15"/>
          <w:footerReference w:type="first" r:id="rId16"/>
          <w:pgSz w:w="11909" w:h="16834" w:code="9"/>
          <w:pgMar w:top="1296" w:right="1152" w:bottom="1296" w:left="1296" w:header="720" w:footer="144" w:gutter="432"/>
          <w:pgNumType w:start="1"/>
          <w:cols w:space="720"/>
          <w:docGrid w:linePitch="326"/>
        </w:sectPr>
      </w:pPr>
    </w:p>
    <w:p w14:paraId="2F2909C3" w14:textId="3D93C37F" w:rsidR="00151A9A" w:rsidRPr="00151A9A" w:rsidRDefault="00151A9A" w:rsidP="00151A9A">
      <w:pPr>
        <w:tabs>
          <w:tab w:val="left" w:pos="6025"/>
        </w:tabs>
        <w:rPr>
          <w:lang w:val="sv-SE"/>
        </w:rPr>
        <w:sectPr w:rsidR="00151A9A" w:rsidRPr="00151A9A" w:rsidSect="004F49FC">
          <w:headerReference w:type="default" r:id="rId17"/>
          <w:footerReference w:type="default" r:id="rId18"/>
          <w:pgSz w:w="16834" w:h="11909" w:orient="landscape" w:code="9"/>
          <w:pgMar w:top="950" w:right="1296" w:bottom="1152" w:left="1296" w:header="806" w:footer="144" w:gutter="432"/>
          <w:cols w:space="720"/>
          <w:formProt w:val="0"/>
          <w:docGrid w:linePitch="326"/>
        </w:sectPr>
      </w:pPr>
    </w:p>
    <w:p w14:paraId="13436369" w14:textId="77777777" w:rsidR="00801FA2" w:rsidRPr="006B32B2" w:rsidRDefault="00801FA2" w:rsidP="00CA7EB9">
      <w:pPr>
        <w:pStyle w:val="Subtitle"/>
        <w:rPr>
          <w:lang w:val="sv-SE"/>
        </w:rPr>
        <w:sectPr w:rsidR="00801FA2" w:rsidRPr="006B32B2" w:rsidSect="000873CE">
          <w:headerReference w:type="default" r:id="rId19"/>
          <w:footerReference w:type="default" r:id="rId20"/>
          <w:pgSz w:w="11909" w:h="16834" w:code="9"/>
          <w:pgMar w:top="1296" w:right="1152" w:bottom="1296" w:left="1296" w:header="720" w:footer="144" w:gutter="432"/>
          <w:cols w:space="720"/>
          <w:formProt w:val="0"/>
          <w:docGrid w:linePitch="326"/>
        </w:sectPr>
      </w:pPr>
    </w:p>
    <w:p w14:paraId="2EBE38CD" w14:textId="0499D3DD" w:rsidR="00CE214B" w:rsidRPr="007E4EBB" w:rsidRDefault="00000000" w:rsidP="00CE214B">
      <w:pPr>
        <w:pStyle w:val="Subtitle"/>
        <w:jc w:val="center"/>
        <w:rPr>
          <w:color w:val="595959" w:themeColor="text1" w:themeTint="A6"/>
          <w:lang w:val="pt-BR"/>
        </w:rPr>
      </w:pPr>
      <w:sdt>
        <w:sdtPr>
          <w:rPr>
            <w:color w:val="595959" w:themeColor="text1" w:themeTint="A6"/>
          </w:rPr>
          <w:alias w:val="Jenis"/>
          <w:tag w:val="Jenis"/>
          <w:id w:val="-385034049"/>
          <w:placeholder>
            <w:docPart w:val="3A9630279AD342EFA90C88BE316F6EDD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Jenis[1]" w:storeItemID="{F7E508BE-FF3E-4E5B-B09D-6D01C56B1A7E}"/>
          <w:text/>
        </w:sdtPr>
        <w:sdtContent>
          <w:r w:rsidR="009110EC" w:rsidRPr="009110EC">
            <w:rPr>
              <w:rStyle w:val="PlaceholderText"/>
              <w:color w:val="595959" w:themeColor="text1" w:themeTint="A6"/>
            </w:rPr>
            <w:t>I</w:t>
          </w:r>
          <w:r w:rsidR="009110EC" w:rsidRPr="009110EC">
            <w:rPr>
              <w:color w:val="595959" w:themeColor="text1" w:themeTint="A6"/>
            </w:rPr>
            <w:t>NTERNAL BCA</w:t>
          </w:r>
          <w:r w:rsidR="009110EC">
            <w:rPr>
              <w:color w:val="595959" w:themeColor="text1" w:themeTint="A6"/>
            </w:rPr>
            <w:t>/RAHASIA/SANGAT RAHASIA</w:t>
          </w:r>
        </w:sdtContent>
      </w:sdt>
    </w:p>
    <w:p w14:paraId="5295E3B8" w14:textId="6222691E" w:rsidR="00CE214B" w:rsidRPr="007E4EBB" w:rsidRDefault="009110EC" w:rsidP="002414BB">
      <w:pPr>
        <w:jc w:val="center"/>
        <w:rPr>
          <w:rFonts w:ascii="Arial" w:hAnsi="Arial" w:cs="Arial"/>
          <w:b/>
          <w:color w:val="1F497D" w:themeColor="text2"/>
          <w:sz w:val="32"/>
          <w:lang w:val="pt-BR"/>
        </w:rPr>
      </w:pPr>
      <w:r w:rsidRPr="007E4EBB">
        <w:rPr>
          <w:rFonts w:ascii="Arial" w:hAnsi="Arial" w:cs="Arial"/>
          <w:b/>
          <w:color w:val="1F497D" w:themeColor="text2"/>
          <w:sz w:val="32"/>
          <w:lang w:val="pt-BR"/>
        </w:rPr>
        <w:t>Validasi Dokumen</w:t>
      </w:r>
    </w:p>
    <w:p w14:paraId="5B4DDC1D" w14:textId="1CD1CAB3" w:rsidR="00CE214B" w:rsidRDefault="009110EC" w:rsidP="00CE214B">
      <w:pPr>
        <w:pStyle w:val="Subtitle"/>
        <w:spacing w:after="0"/>
        <w:jc w:val="center"/>
      </w:pPr>
      <w:r>
        <w:t>Dibuat oleh Document Approval</w:t>
      </w:r>
    </w:p>
    <w:p w14:paraId="55022F4F" w14:textId="4EBE175E" w:rsidR="00CE214B" w:rsidRPr="0064147B" w:rsidRDefault="00CE214B" w:rsidP="00CE214B">
      <w:pPr>
        <w:rPr>
          <w:lang w:val="en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2340"/>
        <w:gridCol w:w="6419"/>
      </w:tblGrid>
      <w:tr w:rsidR="00CE214B" w:rsidRPr="00BB3E21" w14:paraId="1971A14E" w14:textId="77777777">
        <w:tc>
          <w:tcPr>
            <w:tcW w:w="2340" w:type="dxa"/>
            <w:shd w:val="clear" w:color="auto" w:fill="F2F2F2" w:themeFill="background1" w:themeFillShade="F2"/>
          </w:tcPr>
          <w:p w14:paraId="4FDDBD52" w14:textId="77777777" w:rsidR="00CE214B" w:rsidRPr="00BB3E21" w:rsidRDefault="00CE214B">
            <w:pPr>
              <w:rPr>
                <w:color w:val="1F497D" w:themeColor="text2"/>
              </w:rPr>
            </w:pPr>
            <w:r w:rsidRPr="00BB3E21">
              <w:rPr>
                <w:rFonts w:asciiTheme="minorHAnsi" w:hAnsiTheme="minorHAnsi" w:cstheme="minorHAnsi"/>
                <w:color w:val="1F497D" w:themeColor="text2"/>
                <w:sz w:val="20"/>
              </w:rPr>
              <w:t>Nomor Dokumen</w:t>
            </w:r>
          </w:p>
        </w:tc>
        <w:tc>
          <w:tcPr>
            <w:tcW w:w="6419" w:type="dxa"/>
            <w:shd w:val="clear" w:color="auto" w:fill="F2F2F2" w:themeFill="background1" w:themeFillShade="F2"/>
          </w:tcPr>
          <w:p w14:paraId="08B4C18B" w14:textId="3950C2BA" w:rsidR="00CE214B" w:rsidRPr="00BB3E21" w:rsidRDefault="00CE214B" w:rsidP="00BB4D6F">
            <w:pPr>
              <w:rPr>
                <w:color w:val="1F497D" w:themeColor="text2"/>
              </w:rPr>
            </w:pPr>
            <w:r w:rsidRPr="00BB3E21">
              <w:rPr>
                <w:rFonts w:asciiTheme="minorHAnsi" w:hAnsiTheme="minorHAnsi" w:cstheme="minorHAnsi"/>
                <w:color w:val="1F497D" w:themeColor="text2"/>
                <w:sz w:val="20"/>
              </w:rPr>
              <w:t xml:space="preserve">: </w:t>
            </w:r>
            <w:sdt>
              <w:sdtPr>
                <w:rPr>
                  <w:rFonts w:asciiTheme="minorHAnsi" w:hAnsiTheme="minorHAnsi" w:cstheme="minorHAnsi"/>
                  <w:color w:val="1F497D" w:themeColor="text2"/>
                  <w:sz w:val="20"/>
                </w:rPr>
                <w:alias w:val="Nomor"/>
                <w:tag w:val="Nomor"/>
                <w:id w:val="-1238856624"/>
                <w:lock w:val="sdtContentLocked"/>
                <w:placeholder>
                  <w:docPart w:val="5263B82719C64185A6B69740707B3F77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Nomor[1]" w:storeItemID="{F7E508BE-FF3E-4E5B-B09D-6D01C56B1A7E}"/>
                <w:text/>
              </w:sdtPr>
              <w:sdtContent>
                <w:r w:rsidR="00BB4D6F" w:rsidRPr="00BB4D6F">
                  <w:rPr>
                    <w:rStyle w:val="PlaceholderText"/>
                    <w:rFonts w:asciiTheme="minorHAnsi" w:hAnsiTheme="minorHAnsi" w:cstheme="minorHAnsi"/>
                    <w:color w:val="1F497D" w:themeColor="text2"/>
                    <w:sz w:val="20"/>
                  </w:rPr>
                  <w:t>[</w:t>
                </w:r>
                <w:r w:rsidR="00BB4D6F">
                  <w:rPr>
                    <w:rStyle w:val="PlaceholderText"/>
                    <w:rFonts w:asciiTheme="minorHAnsi" w:hAnsiTheme="minorHAnsi" w:cstheme="minorHAnsi"/>
                    <w:color w:val="1F497D" w:themeColor="text2"/>
                    <w:sz w:val="20"/>
                  </w:rPr>
                  <w:t>No</w:t>
                </w:r>
                <w:r w:rsidR="00BB4D6F" w:rsidRPr="00BB4D6F">
                  <w:rPr>
                    <w:rStyle w:val="PlaceholderText"/>
                    <w:rFonts w:asciiTheme="minorHAnsi" w:hAnsiTheme="minorHAnsi" w:cstheme="minorHAnsi"/>
                    <w:color w:val="1F497D" w:themeColor="text2"/>
                    <w:sz w:val="20"/>
                  </w:rPr>
                  <w:t xml:space="preserve"> </w:t>
                </w:r>
                <w:r w:rsidR="00BB4D6F">
                  <w:rPr>
                    <w:rStyle w:val="PlaceholderText"/>
                    <w:rFonts w:asciiTheme="minorHAnsi" w:hAnsiTheme="minorHAnsi" w:cstheme="minorHAnsi"/>
                    <w:color w:val="1F497D" w:themeColor="text2"/>
                    <w:sz w:val="20"/>
                  </w:rPr>
                  <w:t>Memo</w:t>
                </w:r>
                <w:r w:rsidR="00BB4D6F" w:rsidRPr="00BB4D6F">
                  <w:rPr>
                    <w:rStyle w:val="PlaceholderText"/>
                    <w:rFonts w:asciiTheme="minorHAnsi" w:hAnsiTheme="minorHAnsi" w:cstheme="minorHAnsi"/>
                    <w:color w:val="1F497D" w:themeColor="text2"/>
                    <w:sz w:val="20"/>
                  </w:rPr>
                  <w:t>]</w:t>
                </w:r>
              </w:sdtContent>
            </w:sdt>
          </w:p>
        </w:tc>
      </w:tr>
      <w:tr w:rsidR="00CE214B" w:rsidRPr="00BB3E21" w14:paraId="21E7A288" w14:textId="77777777">
        <w:tc>
          <w:tcPr>
            <w:tcW w:w="2340" w:type="dxa"/>
            <w:shd w:val="clear" w:color="auto" w:fill="F2F2F2" w:themeFill="background1" w:themeFillShade="F2"/>
          </w:tcPr>
          <w:p w14:paraId="3745DC77" w14:textId="2E0BC689" w:rsidR="00CE214B" w:rsidRPr="00BB3E21" w:rsidRDefault="00CE214B">
            <w:pPr>
              <w:rPr>
                <w:color w:val="1F497D" w:themeColor="text2"/>
              </w:rPr>
            </w:pPr>
            <w:r w:rsidRPr="00BB3E21">
              <w:rPr>
                <w:rFonts w:asciiTheme="minorHAnsi" w:hAnsiTheme="minorHAnsi" w:cstheme="minorHAnsi"/>
                <w:color w:val="1F497D" w:themeColor="text2"/>
                <w:sz w:val="20"/>
              </w:rPr>
              <w:t xml:space="preserve">Tanggal </w:t>
            </w:r>
            <w:r w:rsidR="00207593">
              <w:rPr>
                <w:rFonts w:asciiTheme="minorHAnsi" w:hAnsiTheme="minorHAnsi" w:cstheme="minorHAnsi"/>
                <w:color w:val="1F497D" w:themeColor="text2"/>
                <w:sz w:val="20"/>
              </w:rPr>
              <w:t xml:space="preserve">Rilis </w:t>
            </w:r>
            <w:r w:rsidRPr="00BB3E21">
              <w:rPr>
                <w:rFonts w:asciiTheme="minorHAnsi" w:hAnsiTheme="minorHAnsi" w:cstheme="minorHAnsi"/>
                <w:color w:val="1F497D" w:themeColor="text2"/>
                <w:sz w:val="20"/>
              </w:rPr>
              <w:t>Dokumen</w:t>
            </w:r>
          </w:p>
        </w:tc>
        <w:tc>
          <w:tcPr>
            <w:tcW w:w="6419" w:type="dxa"/>
            <w:shd w:val="clear" w:color="auto" w:fill="F2F2F2" w:themeFill="background1" w:themeFillShade="F2"/>
          </w:tcPr>
          <w:p w14:paraId="0E27A4BD" w14:textId="16E7A920" w:rsidR="00CE214B" w:rsidRPr="00BB3E21" w:rsidRDefault="00CE214B" w:rsidP="00A940C5">
            <w:pPr>
              <w:rPr>
                <w:color w:val="1F497D" w:themeColor="text2"/>
              </w:rPr>
            </w:pPr>
            <w:r>
              <w:rPr>
                <w:rFonts w:asciiTheme="minorHAnsi" w:hAnsiTheme="minorHAnsi" w:cstheme="minorHAnsi"/>
                <w:color w:val="1F497D" w:themeColor="text2"/>
                <w:sz w:val="20"/>
              </w:rPr>
              <w:t xml:space="preserve">: </w:t>
            </w:r>
            <w:sdt>
              <w:sdtPr>
                <w:rPr>
                  <w:rFonts w:asciiTheme="minorHAnsi" w:hAnsiTheme="minorHAnsi" w:cstheme="minorHAnsi"/>
                  <w:color w:val="1F497D" w:themeColor="text2"/>
                  <w:sz w:val="20"/>
                </w:rPr>
                <w:alias w:val="TanggalRelease"/>
                <w:tag w:val="TanggalRelease"/>
                <w:id w:val="1763486371"/>
                <w:placeholder>
                  <w:docPart w:val="1E35B9F040C94EECB84030F6414573B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TanggalRelease[1]" w:storeItemID="{F7E508BE-FF3E-4E5B-B09D-6D01C56B1A7E}"/>
                <w:text/>
              </w:sdtPr>
              <w:sdtContent>
                <w:r w:rsidR="00A940C5" w:rsidRPr="00A940C5">
                  <w:rPr>
                    <w:rStyle w:val="PlaceholderText"/>
                    <w:rFonts w:asciiTheme="minorHAnsi" w:hAnsiTheme="minorHAnsi" w:cstheme="minorHAnsi"/>
                    <w:color w:val="1F497D" w:themeColor="text2"/>
                    <w:sz w:val="20"/>
                  </w:rPr>
                  <w:t>[Tanggal Rilis]</w:t>
                </w:r>
              </w:sdtContent>
            </w:sdt>
          </w:p>
        </w:tc>
      </w:tr>
      <w:tr w:rsidR="00CE214B" w:rsidRPr="00BB3E21" w14:paraId="105AACFF" w14:textId="77777777">
        <w:tc>
          <w:tcPr>
            <w:tcW w:w="2340" w:type="dxa"/>
            <w:shd w:val="clear" w:color="auto" w:fill="F2F2F2" w:themeFill="background1" w:themeFillShade="F2"/>
          </w:tcPr>
          <w:p w14:paraId="4E52F3E7" w14:textId="77777777" w:rsidR="00CE214B" w:rsidRPr="00BB3E21" w:rsidRDefault="00CE214B">
            <w:pPr>
              <w:rPr>
                <w:color w:val="1F497D" w:themeColor="text2"/>
              </w:rPr>
            </w:pPr>
            <w:r w:rsidRPr="00BB3E21">
              <w:rPr>
                <w:rFonts w:asciiTheme="minorHAnsi" w:hAnsiTheme="minorHAnsi" w:cstheme="minorHAnsi"/>
                <w:color w:val="1F497D" w:themeColor="text2"/>
                <w:sz w:val="20"/>
              </w:rPr>
              <w:t>Jumlah Lembar Dokumen</w:t>
            </w:r>
          </w:p>
        </w:tc>
        <w:tc>
          <w:tcPr>
            <w:tcW w:w="6419" w:type="dxa"/>
            <w:shd w:val="clear" w:color="auto" w:fill="F2F2F2" w:themeFill="background1" w:themeFillShade="F2"/>
          </w:tcPr>
          <w:p w14:paraId="5F63BD1B" w14:textId="572D0EDA" w:rsidR="00CE214B" w:rsidRPr="00BB3E21" w:rsidRDefault="00CE214B" w:rsidP="00D35ED1">
            <w:pPr>
              <w:rPr>
                <w:color w:val="1F497D" w:themeColor="text2"/>
              </w:rPr>
            </w:pPr>
            <w:r>
              <w:rPr>
                <w:rFonts w:asciiTheme="minorHAnsi" w:hAnsiTheme="minorHAnsi" w:cstheme="minorHAnsi"/>
                <w:color w:val="1F497D" w:themeColor="text2"/>
                <w:sz w:val="20"/>
              </w:rPr>
              <w:t>:</w:t>
            </w:r>
            <w:r w:rsidR="00D35ED1">
              <w:rPr>
                <w:rFonts w:asciiTheme="minorHAnsi" w:hAnsiTheme="minorHAnsi" w:cstheme="minorHAnsi"/>
                <w:color w:val="1F497D" w:themeColor="text2"/>
                <w:sz w:val="20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color w:val="1F497D" w:themeColor="text2"/>
                  <w:sz w:val="20"/>
                </w:rPr>
                <w:alias w:val="TotalHalaman"/>
                <w:tag w:val="TotalHalaman"/>
                <w:id w:val="-1682579569"/>
                <w:lock w:val="sdtContentLocked"/>
                <w:placeholder>
                  <w:docPart w:val="EC41B437C7AD4673B9FDDDC18423EC2E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TotalHalaman[1]" w:storeItemID="{F7E508BE-FF3E-4E5B-B09D-6D01C56B1A7E}"/>
                <w:text/>
              </w:sdtPr>
              <w:sdtContent>
                <w:r w:rsidR="00D35ED1" w:rsidRPr="00D35ED1">
                  <w:rPr>
                    <w:rStyle w:val="PlaceholderText"/>
                    <w:rFonts w:asciiTheme="minorHAnsi" w:hAnsiTheme="minorHAnsi" w:cstheme="minorHAnsi"/>
                    <w:color w:val="1F497D" w:themeColor="text2"/>
                    <w:sz w:val="20"/>
                  </w:rPr>
                  <w:t>[Total Lembar]</w:t>
                </w:r>
              </w:sdtContent>
            </w:sdt>
          </w:p>
        </w:tc>
      </w:tr>
    </w:tbl>
    <w:p w14:paraId="01AB739B" w14:textId="3B0B9F71" w:rsidR="00CE214B" w:rsidRDefault="00CE214B" w:rsidP="00CE214B"/>
    <w:p w14:paraId="6A4B3F05" w14:textId="3494806A" w:rsidR="00BB4D6F" w:rsidRPr="00D35ED1" w:rsidRDefault="00CE214B" w:rsidP="00CE214B">
      <w:pPr>
        <w:spacing w:line="276" w:lineRule="auto"/>
        <w:rPr>
          <w:rFonts w:asciiTheme="minorHAnsi" w:hAnsiTheme="minorHAnsi" w:cstheme="minorHAnsi"/>
          <w:b/>
          <w:color w:val="404040" w:themeColor="text1" w:themeTint="BF"/>
        </w:rPr>
      </w:pPr>
      <w:r w:rsidRPr="00BB3E21">
        <w:rPr>
          <w:rFonts w:asciiTheme="minorHAnsi" w:hAnsiTheme="minorHAnsi" w:cstheme="minorHAnsi"/>
          <w:color w:val="404040" w:themeColor="text1" w:themeTint="BF"/>
        </w:rPr>
        <w:t>Document Approval History of</w:t>
      </w:r>
    </w:p>
    <w:p w14:paraId="6238BA75" w14:textId="77777777" w:rsidR="003A159B" w:rsidRPr="00D35ED1" w:rsidRDefault="00000000" w:rsidP="00CE214B">
      <w:pPr>
        <w:spacing w:line="276" w:lineRule="auto"/>
        <w:rPr>
          <w:rFonts w:asciiTheme="minorHAnsi" w:hAnsiTheme="minorHAnsi" w:cstheme="minorHAnsi"/>
          <w:b/>
          <w:color w:val="404040" w:themeColor="text1" w:themeTint="BF"/>
        </w:rPr>
      </w:pPr>
      <w:sdt>
        <w:sdtPr>
          <w:rPr>
            <w:rFonts w:asciiTheme="minorHAnsi" w:hAnsiTheme="minorHAnsi" w:cstheme="minorHAnsi"/>
            <w:b/>
            <w:color w:val="404040" w:themeColor="text1" w:themeTint="BF"/>
          </w:rPr>
          <w:alias w:val="Judul"/>
          <w:tag w:val="Judul"/>
          <w:id w:val="642935039"/>
          <w:lock w:val="sdtContentLocked"/>
          <w:placeholder>
            <w:docPart w:val="26B4076B0D164D7CB0384C447BE66E32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Judul[1]" w:storeItemID="{F7E508BE-FF3E-4E5B-B09D-6D01C56B1A7E}"/>
          <w:text/>
        </w:sdtPr>
        <w:sdtContent>
          <w:r w:rsidR="00BB4D6F" w:rsidRPr="00D35ED1">
            <w:rPr>
              <w:rStyle w:val="PlaceholderText"/>
              <w:rFonts w:asciiTheme="minorHAnsi" w:hAnsiTheme="minorHAnsi" w:cstheme="minorHAnsi"/>
              <w:b/>
              <w:color w:val="auto"/>
            </w:rPr>
            <w:t>[Judul Request]</w:t>
          </w:r>
        </w:sdtContent>
      </w:sdt>
    </w:p>
    <w:p w14:paraId="5D2C1F0E" w14:textId="77777777" w:rsidR="003A159B" w:rsidRPr="00E53082" w:rsidRDefault="003A159B" w:rsidP="00CE214B">
      <w:pPr>
        <w:spacing w:line="276" w:lineRule="auto"/>
        <w:rPr>
          <w:rFonts w:asciiTheme="minorHAnsi" w:hAnsiTheme="minorHAnsi" w:cstheme="minorHAnsi"/>
          <w:color w:val="404040" w:themeColor="text1" w:themeTint="BF"/>
        </w:rPr>
      </w:pPr>
    </w:p>
    <w:p w14:paraId="4943B358" w14:textId="2734D152" w:rsidR="003A159B" w:rsidRPr="00E53082" w:rsidRDefault="00000000" w:rsidP="003A159B">
      <w:pPr>
        <w:tabs>
          <w:tab w:val="left" w:pos="3330"/>
        </w:tabs>
        <w:spacing w:line="276" w:lineRule="auto"/>
        <w:rPr>
          <w:rFonts w:asciiTheme="minorHAnsi" w:hAnsiTheme="minorHAnsi" w:cstheme="minorHAnsi"/>
          <w:color w:val="404040" w:themeColor="text1" w:themeTint="BF"/>
          <w:sz w:val="20"/>
        </w:rPr>
      </w:pPr>
      <w:sdt>
        <w:sdtPr>
          <w:rPr>
            <w:rFonts w:asciiTheme="minorHAnsi" w:hAnsiTheme="minorHAnsi" w:cstheme="minorHAnsi"/>
            <w:color w:val="404040" w:themeColor="text1" w:themeTint="BF"/>
            <w:sz w:val="20"/>
          </w:rPr>
          <w:alias w:val="Requester"/>
          <w:tag w:val="Requester"/>
          <w:id w:val="-1579974399"/>
          <w:lock w:val="sdtContentLocked"/>
          <w:placeholder>
            <w:docPart w:val="0CC5FE88B3384AE3ABD541925306DDA3"/>
          </w:placeholder>
          <w:showingPlcHdr/>
  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Requester[1]" w:storeItemID="{F7E508BE-FF3E-4E5B-B09D-6D01C56B1A7E}"/>
          <w:text w:multiLine="1"/>
        </w:sdtPr>
        <w:sdtContent>
          <w:r w:rsidR="00AC4221" w:rsidRPr="00E53082">
            <w:rPr>
              <w:rStyle w:val="PlaceholderText"/>
              <w:rFonts w:asciiTheme="minorHAnsi" w:hAnsiTheme="minorHAnsi" w:cstheme="minorHAnsi"/>
              <w:color w:val="404040" w:themeColor="text1" w:themeTint="BF"/>
              <w:sz w:val="20"/>
            </w:rPr>
            <w:t>[Request</w:t>
          </w:r>
          <w:r w:rsidR="003A159B" w:rsidRPr="00E53082">
            <w:rPr>
              <w:rStyle w:val="PlaceholderText"/>
              <w:rFonts w:asciiTheme="minorHAnsi" w:hAnsiTheme="minorHAnsi" w:cstheme="minorHAnsi"/>
              <w:color w:val="404040" w:themeColor="text1" w:themeTint="BF"/>
              <w:sz w:val="20"/>
            </w:rPr>
            <w:t xml:space="preserve"> Log]</w:t>
          </w:r>
        </w:sdtContent>
      </w:sdt>
      <w:r w:rsidR="003A159B" w:rsidRPr="00E53082">
        <w:rPr>
          <w:rFonts w:asciiTheme="minorHAnsi" w:hAnsiTheme="minorHAnsi" w:cstheme="minorHAnsi"/>
          <w:color w:val="404040" w:themeColor="text1" w:themeTint="BF"/>
          <w:sz w:val="20"/>
        </w:rPr>
        <w:tab/>
      </w:r>
    </w:p>
    <w:sdt>
      <w:sdtPr>
        <w:rPr>
          <w:rFonts w:asciiTheme="minorHAnsi" w:hAnsiTheme="minorHAnsi" w:cstheme="minorHAnsi"/>
          <w:color w:val="404040" w:themeColor="text1" w:themeTint="BF"/>
          <w:sz w:val="20"/>
        </w:rPr>
        <w:alias w:val="Approval"/>
        <w:tag w:val="Approval"/>
        <w:id w:val="977115603"/>
        <w:lock w:val="sdtContentLocked"/>
        <w:placeholder>
          <w:docPart w:val="A4B19EA748034189A446B96E9CBC3F6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Approval[1]" w:storeItemID="{F7E508BE-FF3E-4E5B-B09D-6D01C56B1A7E}"/>
        <w:text w:multiLine="1"/>
      </w:sdtPr>
      <w:sdtContent>
        <w:p w14:paraId="063C8DB9" w14:textId="0354CA95" w:rsidR="003A159B" w:rsidRPr="00E53082" w:rsidRDefault="003A159B" w:rsidP="00CE214B">
          <w:pPr>
            <w:spacing w:line="276" w:lineRule="auto"/>
            <w:rPr>
              <w:rFonts w:asciiTheme="minorHAnsi" w:hAnsiTheme="minorHAnsi" w:cstheme="minorHAnsi"/>
              <w:color w:val="404040" w:themeColor="text1" w:themeTint="BF"/>
              <w:sz w:val="20"/>
            </w:rPr>
          </w:pPr>
          <w:r w:rsidRPr="00E53082">
            <w:rPr>
              <w:rStyle w:val="PlaceholderText"/>
              <w:rFonts w:asciiTheme="minorHAnsi" w:hAnsiTheme="minorHAnsi" w:cstheme="minorHAnsi"/>
              <w:color w:val="404040" w:themeColor="text1" w:themeTint="BF"/>
              <w:sz w:val="20"/>
            </w:rPr>
            <w:t>[Approval Log]</w:t>
          </w:r>
        </w:p>
      </w:sdtContent>
    </w:sdt>
    <w:sdt>
      <w:sdtPr>
        <w:rPr>
          <w:rFonts w:asciiTheme="minorHAnsi" w:hAnsiTheme="minorHAnsi" w:cstheme="minorHAnsi"/>
          <w:color w:val="404040" w:themeColor="text1" w:themeTint="BF"/>
          <w:sz w:val="20"/>
        </w:rPr>
        <w:alias w:val="Release"/>
        <w:tag w:val="Release"/>
        <w:id w:val="-1985690447"/>
        <w:lock w:val="sdtContentLocked"/>
        <w:placeholder>
          <w:docPart w:val="DBEDAB54043D448EA2E59381026579DF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Release[1]" w:storeItemID="{F7E508BE-FF3E-4E5B-B09D-6D01C56B1A7E}"/>
        <w:text w:multiLine="1"/>
      </w:sdtPr>
      <w:sdtContent>
        <w:p w14:paraId="3964D750" w14:textId="1680BD2A" w:rsidR="00AC4221" w:rsidRPr="00E53082" w:rsidRDefault="00AC4221" w:rsidP="00CE214B">
          <w:pPr>
            <w:rPr>
              <w:rFonts w:asciiTheme="minorHAnsi" w:hAnsiTheme="minorHAnsi" w:cstheme="minorHAnsi"/>
              <w:color w:val="404040" w:themeColor="text1" w:themeTint="BF"/>
              <w:sz w:val="20"/>
            </w:rPr>
          </w:pPr>
          <w:r w:rsidRPr="00E53082">
            <w:rPr>
              <w:rStyle w:val="PlaceholderText"/>
              <w:rFonts w:asciiTheme="minorHAnsi" w:hAnsiTheme="minorHAnsi" w:cstheme="minorHAnsi"/>
              <w:color w:val="404040" w:themeColor="text1" w:themeTint="BF"/>
              <w:sz w:val="20"/>
            </w:rPr>
            <w:t>[Release Log]</w:t>
          </w:r>
        </w:p>
      </w:sdtContent>
    </w:sdt>
    <w:p w14:paraId="70F2BFF0" w14:textId="77777777" w:rsidR="009110EC" w:rsidRDefault="009110EC" w:rsidP="009110EC">
      <w:pPr>
        <w:tabs>
          <w:tab w:val="left" w:pos="630"/>
        </w:tabs>
        <w:rPr>
          <w:rFonts w:asciiTheme="minorHAnsi" w:hAnsiTheme="minorHAnsi" w:cstheme="minorHAnsi"/>
          <w:color w:val="0F243E" w:themeColor="text2" w:themeShade="80"/>
          <w:sz w:val="20"/>
        </w:rPr>
      </w:pPr>
    </w:p>
    <w:p w14:paraId="0ABA15C2" w14:textId="6DD10F42" w:rsidR="009110EC" w:rsidRDefault="009110EC" w:rsidP="009110EC">
      <w:pPr>
        <w:rPr>
          <w:rFonts w:asciiTheme="minorHAnsi" w:hAnsiTheme="minorHAnsi" w:cstheme="minorHAnsi"/>
          <w:i/>
          <w:color w:val="595959" w:themeColor="text1" w:themeTint="A6"/>
          <w:sz w:val="20"/>
        </w:rPr>
      </w:pPr>
      <w:r>
        <w:rPr>
          <w:rFonts w:asciiTheme="minorHAnsi" w:hAnsiTheme="minorHAnsi" w:cstheme="minorHAnsi"/>
          <w:i/>
          <w:color w:val="595959" w:themeColor="text1" w:themeTint="A6"/>
          <w:sz w:val="20"/>
        </w:rPr>
        <w:t>D</w:t>
      </w:r>
      <w:r w:rsidRPr="00586A2F">
        <w:rPr>
          <w:rFonts w:asciiTheme="minorHAnsi" w:hAnsiTheme="minorHAnsi" w:cstheme="minorHAnsi"/>
          <w:i/>
          <w:color w:val="595959" w:themeColor="text1" w:themeTint="A6"/>
          <w:sz w:val="20"/>
        </w:rPr>
        <w:t>isclaimer:</w:t>
      </w:r>
    </w:p>
    <w:p w14:paraId="19467F1D" w14:textId="77777777" w:rsidR="00302FE3" w:rsidRPr="00586A2F" w:rsidRDefault="00302FE3" w:rsidP="009110EC">
      <w:pPr>
        <w:rPr>
          <w:rFonts w:asciiTheme="minorHAnsi" w:hAnsiTheme="minorHAnsi" w:cstheme="minorHAnsi"/>
          <w:i/>
          <w:color w:val="595959" w:themeColor="text1" w:themeTint="A6"/>
          <w:sz w:val="20"/>
        </w:rPr>
      </w:pPr>
    </w:p>
    <w:p w14:paraId="4CC77FAC" w14:textId="77777777" w:rsidR="00302FE3" w:rsidRPr="00D737D1" w:rsidRDefault="00302FE3" w:rsidP="00302FE3">
      <w:pPr>
        <w:spacing w:line="259" w:lineRule="auto"/>
        <w:rPr>
          <w:rFonts w:ascii="Calibri" w:eastAsia="Calibri" w:hAnsi="Calibri" w:cs="Calibri"/>
          <w:i/>
          <w:color w:val="595959"/>
          <w:sz w:val="20"/>
          <w:szCs w:val="22"/>
          <w:lang w:val="sv-SE"/>
        </w:rPr>
      </w:pPr>
      <w:r w:rsidRPr="00D737D1">
        <w:rPr>
          <w:rFonts w:ascii="Calibri" w:eastAsia="Calibri" w:hAnsi="Calibri" w:cs="Calibri"/>
          <w:i/>
          <w:color w:val="595959"/>
          <w:sz w:val="20"/>
          <w:szCs w:val="22"/>
          <w:lang w:val="sv-SE"/>
        </w:rPr>
        <w:t>Validasi dokumen ini dibuat oleh sistem dan didokumentasi secara otomatis di myBCA Portal yang dapat diverifikasi pada link berikut:</w:t>
      </w:r>
    </w:p>
    <w:p w14:paraId="1C79DA07" w14:textId="77777777" w:rsidR="00302FE3" w:rsidRPr="00D737D1" w:rsidRDefault="00302FE3" w:rsidP="00302FE3">
      <w:pPr>
        <w:spacing w:after="160" w:line="259" w:lineRule="auto"/>
        <w:rPr>
          <w:rFonts w:ascii="Calibri" w:eastAsia="Calibri" w:hAnsi="Calibri" w:cs="Calibri"/>
          <w:iCs/>
          <w:color w:val="5B9BD5"/>
          <w:sz w:val="20"/>
          <w:szCs w:val="22"/>
          <w:u w:val="single"/>
          <w:lang w:val="sv-SE"/>
        </w:rPr>
      </w:pPr>
      <w:hyperlink r:id="rId21" w:history="1">
        <w:r w:rsidRPr="00D737D1">
          <w:rPr>
            <w:rFonts w:ascii="Calibri" w:eastAsia="Calibri" w:hAnsi="Calibri" w:cs="Calibri"/>
            <w:iCs/>
            <w:color w:val="0563C1"/>
            <w:sz w:val="20"/>
            <w:szCs w:val="22"/>
            <w:u w:val="single"/>
            <w:lang w:val="sv-SE"/>
          </w:rPr>
          <w:t>https://verifikasi.bca.co.id/document/view/</w:t>
        </w:r>
      </w:hyperlink>
      <w:r w:rsidRPr="00D737D1">
        <w:rPr>
          <w:rFonts w:ascii="Calibri" w:eastAsia="Calibri" w:hAnsi="Calibri" w:cs="Calibri"/>
          <w:iCs/>
          <w:color w:val="5B9BD5"/>
          <w:sz w:val="20"/>
          <w:szCs w:val="22"/>
          <w:u w:val="single"/>
          <w:lang w:val="sv-SE"/>
        </w:rPr>
        <w:t xml:space="preserve"> </w:t>
      </w:r>
    </w:p>
    <w:p w14:paraId="7119F85D" w14:textId="2BBA3C58" w:rsidR="00CE214B" w:rsidRPr="007E4EBB" w:rsidRDefault="00CE214B" w:rsidP="009110EC">
      <w:pPr>
        <w:tabs>
          <w:tab w:val="left" w:pos="630"/>
        </w:tabs>
        <w:rPr>
          <w:rFonts w:asciiTheme="minorHAnsi" w:hAnsiTheme="minorHAnsi" w:cstheme="minorHAnsi"/>
          <w:color w:val="0F243E" w:themeColor="text2" w:themeShade="80"/>
          <w:sz w:val="20"/>
          <w:lang w:val="pt-BR"/>
        </w:rPr>
      </w:pPr>
      <w:r>
        <w:rPr>
          <w:rFonts w:asciiTheme="minorHAnsi" w:hAnsiTheme="minorHAnsi" w:cstheme="minorHAnsi"/>
          <w:noProof/>
          <w:color w:val="0F243E" w:themeColor="text2" w:themeShade="80"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BE9320C" wp14:editId="5C31B9A5">
                <wp:simplePos x="0" y="0"/>
                <wp:positionH relativeFrom="margin">
                  <wp:posOffset>-28575</wp:posOffset>
                </wp:positionH>
                <wp:positionV relativeFrom="paragraph">
                  <wp:posOffset>208329</wp:posOffset>
                </wp:positionV>
                <wp:extent cx="5767705" cy="0"/>
                <wp:effectExtent l="0" t="0" r="234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77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rto="http://schemas.microsoft.com/office/word/2006/arto">
            <w:pict>
              <v:line w14:anchorId="3833517C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2.25pt,16.4pt" to="451.9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" strokecolor="#1f497d [3215]">
                <w10:wrap anchorx="margin"/>
              </v:line>
            </w:pict>
          </mc:Fallback>
        </mc:AlternateContent>
      </w:r>
    </w:p>
    <w:p w14:paraId="0C5A0358" w14:textId="0550FDCB" w:rsidR="00CE214B" w:rsidRPr="007E4EBB" w:rsidRDefault="00CE214B" w:rsidP="009110EC">
      <w:pPr>
        <w:tabs>
          <w:tab w:val="left" w:pos="630"/>
        </w:tabs>
        <w:rPr>
          <w:rFonts w:asciiTheme="minorHAnsi" w:hAnsiTheme="minorHAnsi" w:cstheme="minorHAnsi"/>
          <w:color w:val="0F243E" w:themeColor="text2" w:themeShade="80"/>
          <w:sz w:val="20"/>
          <w:lang w:val="pt-BR"/>
        </w:rPr>
      </w:pPr>
    </w:p>
    <w:p w14:paraId="743F0EAC" w14:textId="4A6B2CD2" w:rsidR="00CE214B" w:rsidRPr="0027188F" w:rsidRDefault="00CE214B" w:rsidP="00CE214B">
      <w:pPr>
        <w:pStyle w:val="Subtitle"/>
      </w:pPr>
      <w:r>
        <w:t>Document</w:t>
      </w:r>
      <w:r w:rsidR="009110EC">
        <w:t xml:space="preserve"> Details</w:t>
      </w:r>
    </w:p>
    <w:tbl>
      <w:tblPr>
        <w:tblStyle w:val="TableGrid"/>
        <w:tblW w:w="62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90"/>
        <w:gridCol w:w="3745"/>
      </w:tblGrid>
      <w:tr w:rsidR="009560D5" w:rsidRPr="00866F2A" w14:paraId="0D83C694" w14:textId="77777777" w:rsidTr="009110EC">
        <w:tc>
          <w:tcPr>
            <w:tcW w:w="2430" w:type="dxa"/>
          </w:tcPr>
          <w:p w14:paraId="3222D62B" w14:textId="77777777" w:rsidR="009560D5" w:rsidRPr="001A4A36" w:rsidRDefault="009560D5" w:rsidP="009560D5">
            <w:pPr>
              <w:ind w:left="90"/>
              <w:rPr>
                <w:color w:val="404040" w:themeColor="text1" w:themeTint="BF"/>
              </w:rPr>
            </w:pPr>
            <w:r w:rsidRPr="001A4A36">
              <w:rPr>
                <w:rFonts w:asciiTheme="minorHAnsi" w:hAnsiTheme="minorHAnsi" w:cstheme="minorHAnsi"/>
                <w:color w:val="404040" w:themeColor="text1" w:themeTint="BF"/>
                <w:sz w:val="20"/>
              </w:rPr>
              <w:t>Ditujukan Kepada</w:t>
            </w:r>
          </w:p>
        </w:tc>
        <w:tc>
          <w:tcPr>
            <w:tcW w:w="90" w:type="dxa"/>
          </w:tcPr>
          <w:p w14:paraId="300F8FEA" w14:textId="66B6496C" w:rsidR="009560D5" w:rsidRPr="001A4A36" w:rsidRDefault="009560D5" w:rsidP="003B2D39">
            <w:pPr>
              <w:rPr>
                <w:rFonts w:asciiTheme="minorHAnsi" w:hAnsiTheme="minorHAnsi" w:cstheme="minorHAnsi"/>
                <w:color w:val="404040" w:themeColor="text1" w:themeTint="BF"/>
                <w:sz w:val="20"/>
              </w:rPr>
            </w:pPr>
            <w:r w:rsidRPr="001A4A36">
              <w:rPr>
                <w:rFonts w:asciiTheme="minorHAnsi" w:hAnsiTheme="minorHAnsi" w:cstheme="minorHAnsi"/>
                <w:color w:val="404040" w:themeColor="text1" w:themeTint="BF"/>
                <w:sz w:val="20"/>
              </w:rPr>
              <w:t>:</w:t>
            </w:r>
          </w:p>
        </w:tc>
        <w:tc>
          <w:tcPr>
            <w:tcW w:w="3745" w:type="dxa"/>
          </w:tcPr>
          <w:p w14:paraId="7D7F08DB" w14:textId="07FDD636" w:rsidR="009560D5" w:rsidRPr="001A4A36" w:rsidRDefault="00000000" w:rsidP="003B2D39">
            <w:pPr>
              <w:rPr>
                <w:color w:val="404040" w:themeColor="text1" w:themeTint="BF"/>
              </w:rPr>
            </w:pPr>
            <w:sdt>
              <w:sdtPr>
                <w:rPr>
                  <w:rFonts w:asciiTheme="minorHAnsi" w:hAnsiTheme="minorHAnsi" w:cstheme="minorHAnsi"/>
                  <w:color w:val="404040" w:themeColor="text1" w:themeTint="BF"/>
                  <w:sz w:val="20"/>
                </w:rPr>
                <w:alias w:val="Kepada"/>
                <w:tag w:val="Kepada"/>
                <w:id w:val="488454218"/>
                <w:lock w:val="sdtContentLocked"/>
                <w:placeholder>
                  <w:docPart w:val="823246EC6FCC428994D7BDE9A731A058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Kepada[1]" w:storeItemID="{F7E508BE-FF3E-4E5B-B09D-6D01C56B1A7E}"/>
                <w:text/>
              </w:sdtPr>
              <w:sdtContent>
                <w:r w:rsidR="009560D5" w:rsidRPr="001A4A36">
                  <w:rPr>
                    <w:rStyle w:val="PlaceholderText"/>
                    <w:rFonts w:asciiTheme="minorHAnsi" w:hAnsiTheme="minorHAnsi" w:cstheme="minorHAnsi"/>
                    <w:color w:val="404040" w:themeColor="text1" w:themeTint="BF"/>
                    <w:sz w:val="20"/>
                  </w:rPr>
                  <w:t>[Kepada]</w:t>
                </w:r>
              </w:sdtContent>
            </w:sdt>
          </w:p>
        </w:tc>
      </w:tr>
      <w:tr w:rsidR="009560D5" w:rsidRPr="00866F2A" w14:paraId="531F9ADD" w14:textId="77777777" w:rsidTr="009110EC">
        <w:tc>
          <w:tcPr>
            <w:tcW w:w="2430" w:type="dxa"/>
          </w:tcPr>
          <w:p w14:paraId="1365C98D" w14:textId="6D5EE5B0" w:rsidR="009560D5" w:rsidRPr="001A4A36" w:rsidRDefault="009560D5" w:rsidP="009560D5">
            <w:pPr>
              <w:ind w:left="90"/>
              <w:rPr>
                <w:color w:val="404040" w:themeColor="text1" w:themeTint="BF"/>
              </w:rPr>
            </w:pPr>
            <w:r w:rsidRPr="001A4A36">
              <w:rPr>
                <w:rFonts w:asciiTheme="minorHAnsi" w:hAnsiTheme="minorHAnsi" w:cstheme="minorHAnsi"/>
                <w:color w:val="404040" w:themeColor="text1" w:themeTint="BF"/>
                <w:sz w:val="20"/>
              </w:rPr>
              <w:t>Divisi/Biro/Cabang</w:t>
            </w:r>
            <w:r w:rsidR="009110EC">
              <w:rPr>
                <w:rFonts w:asciiTheme="minorHAnsi" w:hAnsiTheme="minorHAnsi" w:cstheme="minorHAnsi"/>
                <w:color w:val="404040" w:themeColor="text1" w:themeTint="BF"/>
                <w:sz w:val="20"/>
              </w:rPr>
              <w:t xml:space="preserve"> Tujuan</w:t>
            </w:r>
          </w:p>
        </w:tc>
        <w:tc>
          <w:tcPr>
            <w:tcW w:w="90" w:type="dxa"/>
          </w:tcPr>
          <w:p w14:paraId="675871F1" w14:textId="7A2B9184" w:rsidR="009560D5" w:rsidRPr="001A4A36" w:rsidRDefault="009560D5" w:rsidP="009560D5">
            <w:pPr>
              <w:rPr>
                <w:rFonts w:asciiTheme="minorHAnsi" w:hAnsiTheme="minorHAnsi" w:cstheme="minorHAnsi"/>
                <w:color w:val="404040" w:themeColor="text1" w:themeTint="BF"/>
                <w:sz w:val="20"/>
              </w:rPr>
            </w:pPr>
            <w:r w:rsidRPr="001A4A36">
              <w:rPr>
                <w:rFonts w:asciiTheme="minorHAnsi" w:hAnsiTheme="minorHAnsi" w:cstheme="minorHAnsi"/>
                <w:color w:val="404040" w:themeColor="text1" w:themeTint="BF"/>
                <w:sz w:val="20"/>
              </w:rPr>
              <w:t>:</w:t>
            </w:r>
          </w:p>
        </w:tc>
        <w:sdt>
          <w:sdtPr>
            <w:rPr>
              <w:rFonts w:asciiTheme="minorHAnsi" w:hAnsiTheme="minorHAnsi" w:cstheme="minorHAnsi"/>
              <w:color w:val="404040" w:themeColor="text1" w:themeTint="BF"/>
              <w:sz w:val="20"/>
            </w:rPr>
            <w:alias w:val="Divisi"/>
            <w:tag w:val="Divisi"/>
            <w:id w:val="831879802"/>
            <w:lock w:val="sdtContentLocked"/>
            <w:placeholder>
              <w:docPart w:val="1ABD3FE2126943398E2C0B257AB68DAC"/>
            </w:placeholder>
            <w:showingPlcHdr/>
    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Divisi[1]" w:storeItemID="{F7E508BE-FF3E-4E5B-B09D-6D01C56B1A7E}"/>
            <w:text w:multiLine="1"/>
          </w:sdtPr>
          <w:sdtContent>
            <w:tc>
              <w:tcPr>
                <w:tcW w:w="3745" w:type="dxa"/>
              </w:tcPr>
              <w:p w14:paraId="42F1D906" w14:textId="6FE1A4E9" w:rsidR="009560D5" w:rsidRPr="001A4A36" w:rsidRDefault="001A4A36" w:rsidP="001A4A36">
                <w:pPr>
                  <w:rPr>
                    <w:color w:val="404040" w:themeColor="text1" w:themeTint="BF"/>
                  </w:rPr>
                </w:pPr>
                <w:r w:rsidRPr="001A4A36">
                  <w:rPr>
                    <w:rStyle w:val="PlaceholderText"/>
                    <w:rFonts w:asciiTheme="minorHAnsi" w:hAnsiTheme="minorHAnsi" w:cstheme="minorHAnsi"/>
                    <w:color w:val="404040" w:themeColor="text1" w:themeTint="BF"/>
                    <w:sz w:val="20"/>
                  </w:rPr>
                  <w:t>[Divisi]</w:t>
                </w:r>
              </w:p>
            </w:tc>
          </w:sdtContent>
        </w:sdt>
      </w:tr>
      <w:tr w:rsidR="009560D5" w:rsidRPr="00866F2A" w14:paraId="7914FBB4" w14:textId="77777777" w:rsidTr="009110EC">
        <w:tc>
          <w:tcPr>
            <w:tcW w:w="2430" w:type="dxa"/>
          </w:tcPr>
          <w:p w14:paraId="7E84E866" w14:textId="77777777" w:rsidR="009560D5" w:rsidRPr="001A4A36" w:rsidRDefault="009560D5" w:rsidP="009560D5">
            <w:pPr>
              <w:ind w:left="90"/>
              <w:rPr>
                <w:rFonts w:asciiTheme="minorHAnsi" w:hAnsiTheme="minorHAnsi" w:cstheme="minorHAnsi"/>
                <w:color w:val="404040" w:themeColor="text1" w:themeTint="BF"/>
                <w:sz w:val="20"/>
              </w:rPr>
            </w:pPr>
            <w:r w:rsidRPr="001A4A36">
              <w:rPr>
                <w:rFonts w:asciiTheme="minorHAnsi" w:hAnsiTheme="minorHAnsi" w:cstheme="minorHAnsi"/>
                <w:color w:val="404040" w:themeColor="text1" w:themeTint="BF"/>
                <w:sz w:val="20"/>
              </w:rPr>
              <w:t>Tembusan</w:t>
            </w:r>
          </w:p>
        </w:tc>
        <w:tc>
          <w:tcPr>
            <w:tcW w:w="90" w:type="dxa"/>
          </w:tcPr>
          <w:p w14:paraId="047AC37E" w14:textId="747A7A9F" w:rsidR="009560D5" w:rsidRPr="001A4A36" w:rsidRDefault="009560D5" w:rsidP="009560D5">
            <w:pPr>
              <w:rPr>
                <w:rFonts w:asciiTheme="minorHAnsi" w:hAnsiTheme="minorHAnsi" w:cstheme="minorHAnsi"/>
                <w:color w:val="404040" w:themeColor="text1" w:themeTint="BF"/>
                <w:sz w:val="20"/>
              </w:rPr>
            </w:pPr>
            <w:r w:rsidRPr="001A4A36">
              <w:rPr>
                <w:rFonts w:asciiTheme="minorHAnsi" w:hAnsiTheme="minorHAnsi" w:cstheme="minorHAnsi"/>
                <w:color w:val="404040" w:themeColor="text1" w:themeTint="BF"/>
                <w:sz w:val="20"/>
              </w:rPr>
              <w:t>:</w:t>
            </w:r>
          </w:p>
        </w:tc>
        <w:tc>
          <w:tcPr>
            <w:tcW w:w="3745" w:type="dxa"/>
          </w:tcPr>
          <w:p w14:paraId="1F6B7930" w14:textId="2C639C95" w:rsidR="009560D5" w:rsidRPr="001A4A36" w:rsidRDefault="00000000" w:rsidP="009560D5">
            <w:pPr>
              <w:rPr>
                <w:rFonts w:asciiTheme="minorHAnsi" w:hAnsiTheme="minorHAnsi" w:cstheme="minorHAnsi"/>
                <w:color w:val="404040" w:themeColor="text1" w:themeTint="BF"/>
                <w:sz w:val="20"/>
              </w:rPr>
            </w:pPr>
            <w:sdt>
              <w:sdtPr>
                <w:rPr>
                  <w:rFonts w:asciiTheme="minorHAnsi" w:hAnsiTheme="minorHAnsi" w:cstheme="minorHAnsi"/>
                  <w:color w:val="404040" w:themeColor="text1" w:themeTint="BF"/>
                  <w:sz w:val="20"/>
                </w:rPr>
                <w:alias w:val="Tembusan"/>
                <w:tag w:val="Tembusan"/>
                <w:id w:val="1804185496"/>
                <w:lock w:val="sdtContentLocked"/>
                <w:placeholder>
                  <w:docPart w:val="A758DBC1A20A4D6BAA351CAD03DF1AF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Tembusan[1]" w:storeItemID="{F7E508BE-FF3E-4E5B-B09D-6D01C56B1A7E}"/>
                <w:text w:multiLine="1"/>
              </w:sdtPr>
              <w:sdtContent>
                <w:r w:rsidR="009560D5" w:rsidRPr="001A4A36">
                  <w:rPr>
                    <w:rStyle w:val="PlaceholderText"/>
                    <w:rFonts w:asciiTheme="minorHAnsi" w:hAnsiTheme="minorHAnsi" w:cstheme="minorHAnsi"/>
                    <w:color w:val="404040" w:themeColor="text1" w:themeTint="BF"/>
                    <w:sz w:val="20"/>
                  </w:rPr>
                  <w:t>[Tembusan]</w:t>
                </w:r>
              </w:sdtContent>
            </w:sdt>
          </w:p>
        </w:tc>
      </w:tr>
      <w:tr w:rsidR="009560D5" w:rsidRPr="00866F2A" w14:paraId="6126787D" w14:textId="77777777" w:rsidTr="009110EC">
        <w:tc>
          <w:tcPr>
            <w:tcW w:w="2430" w:type="dxa"/>
          </w:tcPr>
          <w:p w14:paraId="35091D5B" w14:textId="023AFA72" w:rsidR="009560D5" w:rsidRPr="001A4A36" w:rsidRDefault="009110EC" w:rsidP="009560D5">
            <w:pPr>
              <w:ind w:left="90"/>
              <w:rPr>
                <w:rFonts w:asciiTheme="minorHAnsi" w:hAnsiTheme="minorHAnsi" w:cstheme="minorHAnsi"/>
                <w:color w:val="404040" w:themeColor="text1" w:themeTint="BF"/>
                <w:sz w:val="20"/>
              </w:rPr>
            </w:pPr>
            <w:r>
              <w:rPr>
                <w:rFonts w:asciiTheme="minorHAnsi" w:hAnsiTheme="minorHAnsi" w:cstheme="minorHAnsi"/>
                <w:color w:val="404040" w:themeColor="text1" w:themeTint="BF"/>
                <w:sz w:val="20"/>
              </w:rPr>
              <w:t>Unit Pembuat</w:t>
            </w:r>
          </w:p>
        </w:tc>
        <w:tc>
          <w:tcPr>
            <w:tcW w:w="90" w:type="dxa"/>
          </w:tcPr>
          <w:p w14:paraId="6CD98756" w14:textId="19BF27C4" w:rsidR="009560D5" w:rsidRPr="001A4A36" w:rsidRDefault="009560D5" w:rsidP="009560D5">
            <w:pPr>
              <w:rPr>
                <w:rFonts w:asciiTheme="minorHAnsi" w:hAnsiTheme="minorHAnsi" w:cstheme="minorHAnsi"/>
                <w:color w:val="404040" w:themeColor="text1" w:themeTint="BF"/>
                <w:sz w:val="20"/>
              </w:rPr>
            </w:pPr>
            <w:r w:rsidRPr="001A4A36">
              <w:rPr>
                <w:rFonts w:asciiTheme="minorHAnsi" w:hAnsiTheme="minorHAnsi" w:cstheme="minorHAnsi"/>
                <w:color w:val="404040" w:themeColor="text1" w:themeTint="BF"/>
                <w:sz w:val="20"/>
              </w:rPr>
              <w:t>:</w:t>
            </w:r>
          </w:p>
        </w:tc>
        <w:tc>
          <w:tcPr>
            <w:tcW w:w="3745" w:type="dxa"/>
          </w:tcPr>
          <w:p w14:paraId="39B7F45D" w14:textId="5F521F56" w:rsidR="009560D5" w:rsidRPr="001A4A36" w:rsidRDefault="00000000" w:rsidP="00207593">
            <w:pPr>
              <w:rPr>
                <w:rFonts w:asciiTheme="minorHAnsi" w:hAnsiTheme="minorHAnsi" w:cstheme="minorHAnsi"/>
                <w:color w:val="404040" w:themeColor="text1" w:themeTint="BF"/>
                <w:sz w:val="20"/>
              </w:rPr>
            </w:pPr>
            <w:sdt>
              <w:sdtPr>
                <w:rPr>
                  <w:rFonts w:asciiTheme="minorHAnsi" w:hAnsiTheme="minorHAnsi" w:cstheme="minorHAnsi"/>
                  <w:color w:val="404040" w:themeColor="text1" w:themeTint="BF"/>
                  <w:sz w:val="20"/>
                </w:rPr>
                <w:alias w:val="BiroPembuat"/>
                <w:tag w:val="BiroPembuat"/>
                <w:id w:val="1863934458"/>
                <w:lock w:val="sdtContentLocked"/>
                <w:placeholder>
                  <w:docPart w:val="810443B8936A44F49F112BAD98B068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BiroPembuat[1]" w:storeItemID="{F7E508BE-FF3E-4E5B-B09D-6D01C56B1A7E}"/>
                <w:text/>
              </w:sdtPr>
              <w:sdtContent>
                <w:r w:rsidR="009560D5" w:rsidRPr="001A4A36">
                  <w:rPr>
                    <w:rStyle w:val="PlaceholderText"/>
                    <w:rFonts w:asciiTheme="minorHAnsi" w:hAnsiTheme="minorHAnsi" w:cstheme="minorHAnsi"/>
                    <w:color w:val="404040" w:themeColor="text1" w:themeTint="BF"/>
                    <w:sz w:val="20"/>
                  </w:rPr>
                  <w:t>[</w:t>
                </w:r>
                <w:r w:rsidR="00207593">
                  <w:rPr>
                    <w:rStyle w:val="PlaceholderText"/>
                    <w:rFonts w:asciiTheme="minorHAnsi" w:hAnsiTheme="minorHAnsi" w:cstheme="minorHAnsi"/>
                    <w:color w:val="404040" w:themeColor="text1" w:themeTint="BF"/>
                    <w:sz w:val="20"/>
                  </w:rPr>
                  <w:t>Unit</w:t>
                </w:r>
                <w:r w:rsidR="009560D5" w:rsidRPr="001A4A36">
                  <w:rPr>
                    <w:rStyle w:val="PlaceholderText"/>
                    <w:rFonts w:asciiTheme="minorHAnsi" w:hAnsiTheme="minorHAnsi" w:cstheme="minorHAnsi"/>
                    <w:color w:val="404040" w:themeColor="text1" w:themeTint="BF"/>
                    <w:sz w:val="20"/>
                  </w:rPr>
                  <w:t xml:space="preserve"> Pembuat]</w:t>
                </w:r>
              </w:sdtContent>
            </w:sdt>
          </w:p>
        </w:tc>
      </w:tr>
    </w:tbl>
    <w:p w14:paraId="29FD6BBB" w14:textId="0E87CD3A" w:rsidR="00CE214B" w:rsidRPr="00613740" w:rsidRDefault="00CE214B" w:rsidP="00613740">
      <w:pPr>
        <w:tabs>
          <w:tab w:val="left" w:pos="5650"/>
        </w:tabs>
      </w:pPr>
    </w:p>
    <w:sectPr w:rsidR="00CE214B" w:rsidRPr="00613740" w:rsidSect="00613740">
      <w:type w:val="continuous"/>
      <w:pgSz w:w="11909" w:h="16834" w:code="9"/>
      <w:pgMar w:top="1296" w:right="1152" w:bottom="994" w:left="1296" w:header="720" w:footer="720" w:gutter="432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F0400" w14:textId="77777777" w:rsidR="005C0E85" w:rsidRDefault="005C0E85">
      <w:r>
        <w:separator/>
      </w:r>
    </w:p>
  </w:endnote>
  <w:endnote w:type="continuationSeparator" w:id="0">
    <w:p w14:paraId="63969A0E" w14:textId="77777777" w:rsidR="005C0E85" w:rsidRDefault="005C0E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28121" w14:textId="77777777" w:rsidR="00B4211E" w:rsidRDefault="00B4211E">
    <w:pPr>
      <w:pStyle w:val="Footer"/>
      <w:framePr w:wrap="around" w:vAnchor="text" w:hAnchor="margin" w:xAlign="outside" w:y="1"/>
    </w:pPr>
    <w:r>
      <w:fldChar w:fldCharType="begin"/>
    </w:r>
    <w:r>
      <w:instrText xml:space="preserve">PAGE  </w:instrText>
    </w:r>
    <w:r>
      <w:fldChar w:fldCharType="end"/>
    </w:r>
  </w:p>
  <w:p w14:paraId="08CE6F91" w14:textId="77777777" w:rsidR="00B4211E" w:rsidRDefault="00B4211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100"/>
      <w:gridCol w:w="900"/>
    </w:tblGrid>
    <w:tr w:rsidR="00CB14DA" w14:paraId="274EE6FC" w14:textId="77777777" w:rsidTr="007E4EBB">
      <w:tc>
        <w:tcPr>
          <w:tcW w:w="8100" w:type="dxa"/>
        </w:tcPr>
        <w:p w14:paraId="2BCCE85C" w14:textId="2B147C8E" w:rsidR="00CB14DA" w:rsidRDefault="00CB14DA" w:rsidP="00613740">
          <w:pPr>
            <w:pStyle w:val="Footer"/>
          </w:pPr>
        </w:p>
      </w:tc>
      <w:tc>
        <w:tcPr>
          <w:tcW w:w="900" w:type="dxa"/>
        </w:tcPr>
        <w:p w14:paraId="6EFAD1C8" w14:textId="0CD41A62" w:rsidR="00CB14DA" w:rsidRDefault="00CB14DA" w:rsidP="007E4EBB">
          <w:pPr>
            <w:pStyle w:val="Footer"/>
            <w:jc w:val="right"/>
          </w:pPr>
          <w:r w:rsidRPr="00E50D13">
            <w:rPr>
              <w:bCs/>
            </w:rPr>
            <w:fldChar w:fldCharType="begin"/>
          </w:r>
          <w:r w:rsidRPr="00E50D13">
            <w:rPr>
              <w:bCs/>
            </w:rPr>
            <w:instrText xml:space="preserve"> PAGE  \* Arabic  \* MERGEFORMAT </w:instrText>
          </w:r>
          <w:r w:rsidRPr="00E50D13">
            <w:rPr>
              <w:bCs/>
            </w:rPr>
            <w:fldChar w:fldCharType="separate"/>
          </w:r>
          <w:r w:rsidR="00484B2A">
            <w:rPr>
              <w:bCs/>
              <w:noProof/>
            </w:rPr>
            <w:t>2</w:t>
          </w:r>
          <w:r w:rsidRPr="00E50D13">
            <w:rPr>
              <w:bCs/>
            </w:rPr>
            <w:fldChar w:fldCharType="end"/>
          </w:r>
          <w:r w:rsidRPr="00E50D13">
            <w:t xml:space="preserve"> / </w:t>
          </w:r>
          <w:r w:rsidRPr="00E50D13">
            <w:rPr>
              <w:bCs/>
            </w:rPr>
            <w:fldChar w:fldCharType="begin"/>
          </w:r>
          <w:r w:rsidRPr="00E50D13">
            <w:rPr>
              <w:bCs/>
            </w:rPr>
            <w:instrText xml:space="preserve"> NUMPAGES  \* Arabic  \* MERGEFORMAT </w:instrText>
          </w:r>
          <w:r w:rsidRPr="00E50D13">
            <w:rPr>
              <w:bCs/>
            </w:rPr>
            <w:fldChar w:fldCharType="separate"/>
          </w:r>
          <w:r w:rsidR="00484B2A">
            <w:rPr>
              <w:bCs/>
              <w:noProof/>
            </w:rPr>
            <w:t>4</w:t>
          </w:r>
          <w:r w:rsidRPr="00E50D13">
            <w:rPr>
              <w:bCs/>
            </w:rPr>
            <w:fldChar w:fldCharType="end"/>
          </w:r>
        </w:p>
      </w:tc>
    </w:tr>
  </w:tbl>
  <w:p w14:paraId="5DE5D106" w14:textId="13E8FC26" w:rsidR="00CB14DA" w:rsidRPr="00613740" w:rsidRDefault="00480C84" w:rsidP="00480C84">
    <w:pPr>
      <w:pStyle w:val="Footer"/>
      <w:tabs>
        <w:tab w:val="clear" w:pos="4320"/>
        <w:tab w:val="clear" w:pos="8640"/>
        <w:tab w:val="left" w:pos="230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3CB0F" w14:textId="77777777" w:rsidR="00F12063" w:rsidRPr="004E4255" w:rsidRDefault="00F12063">
    <w:pPr>
      <w:pStyle w:val="Footer"/>
      <w:jc w:val="right"/>
      <w:rPr>
        <w:strike/>
        <w:color w:val="FF0000"/>
        <w:sz w:val="22"/>
      </w:rPr>
    </w:pPr>
  </w:p>
  <w:p w14:paraId="07459315" w14:textId="77777777" w:rsidR="00F12063" w:rsidRDefault="00F12063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440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3500"/>
      <w:gridCol w:w="900"/>
    </w:tblGrid>
    <w:tr w:rsidR="004F49FC" w14:paraId="60457094" w14:textId="77777777" w:rsidTr="005465D9">
      <w:tc>
        <w:tcPr>
          <w:tcW w:w="13500" w:type="dxa"/>
        </w:tcPr>
        <w:p w14:paraId="65D3926D" w14:textId="77777777" w:rsidR="004F49FC" w:rsidRDefault="004F49FC" w:rsidP="004F49FC">
          <w:pPr>
            <w:pStyle w:val="Footer"/>
            <w:rPr>
              <w:bCs/>
            </w:rPr>
          </w:pPr>
        </w:p>
      </w:tc>
      <w:tc>
        <w:tcPr>
          <w:tcW w:w="900" w:type="dxa"/>
        </w:tcPr>
        <w:p w14:paraId="00A54B46" w14:textId="77777777" w:rsidR="004F49FC" w:rsidRDefault="004F49FC" w:rsidP="005465D9">
          <w:pPr>
            <w:pStyle w:val="Footer"/>
            <w:jc w:val="right"/>
            <w:rPr>
              <w:bCs/>
            </w:rPr>
          </w:pPr>
          <w:r w:rsidRPr="00E50D13">
            <w:rPr>
              <w:bCs/>
            </w:rPr>
            <w:fldChar w:fldCharType="begin"/>
          </w:r>
          <w:r w:rsidRPr="00E50D13">
            <w:rPr>
              <w:bCs/>
            </w:rPr>
            <w:instrText xml:space="preserve"> PAGE  \* Arabic  \* MERGEFORMAT </w:instrText>
          </w:r>
          <w:r w:rsidRPr="00E50D13">
            <w:rPr>
              <w:bCs/>
            </w:rPr>
            <w:fldChar w:fldCharType="separate"/>
          </w:r>
          <w:r w:rsidR="00484B2A">
            <w:rPr>
              <w:bCs/>
              <w:noProof/>
            </w:rPr>
            <w:t>3</w:t>
          </w:r>
          <w:r w:rsidRPr="00E50D13">
            <w:rPr>
              <w:bCs/>
            </w:rPr>
            <w:fldChar w:fldCharType="end"/>
          </w:r>
          <w:r w:rsidRPr="00E50D13">
            <w:t xml:space="preserve"> / </w:t>
          </w:r>
          <w:r w:rsidRPr="00E50D13">
            <w:rPr>
              <w:bCs/>
            </w:rPr>
            <w:fldChar w:fldCharType="begin"/>
          </w:r>
          <w:r w:rsidRPr="00E50D13">
            <w:rPr>
              <w:bCs/>
            </w:rPr>
            <w:instrText xml:space="preserve"> NUMPAGES  \* Arabic  \* MERGEFORMAT </w:instrText>
          </w:r>
          <w:r w:rsidRPr="00E50D13">
            <w:rPr>
              <w:bCs/>
            </w:rPr>
            <w:fldChar w:fldCharType="separate"/>
          </w:r>
          <w:r w:rsidR="00484B2A">
            <w:rPr>
              <w:bCs/>
              <w:noProof/>
            </w:rPr>
            <w:t>4</w:t>
          </w:r>
          <w:r w:rsidRPr="00E50D13">
            <w:rPr>
              <w:bCs/>
            </w:rPr>
            <w:fldChar w:fldCharType="end"/>
          </w:r>
        </w:p>
      </w:tc>
    </w:tr>
  </w:tbl>
  <w:p w14:paraId="1621FEB3" w14:textId="77777777" w:rsidR="00370DB5" w:rsidRPr="00613740" w:rsidRDefault="00370DB5" w:rsidP="00613740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190"/>
      <w:gridCol w:w="810"/>
    </w:tblGrid>
    <w:tr w:rsidR="004F49FC" w14:paraId="4DBD43EE" w14:textId="77777777" w:rsidTr="007E4EBB">
      <w:tc>
        <w:tcPr>
          <w:tcW w:w="8190" w:type="dxa"/>
        </w:tcPr>
        <w:p w14:paraId="10E43E2B" w14:textId="19AC6E07" w:rsidR="004F49FC" w:rsidRDefault="004F49FC" w:rsidP="004F49FC">
          <w:pPr>
            <w:pStyle w:val="Footer"/>
          </w:pPr>
        </w:p>
      </w:tc>
      <w:tc>
        <w:tcPr>
          <w:tcW w:w="810" w:type="dxa"/>
        </w:tcPr>
        <w:p w14:paraId="1F319F69" w14:textId="77777777" w:rsidR="004F49FC" w:rsidRDefault="004F49FC" w:rsidP="007E4EBB">
          <w:pPr>
            <w:pStyle w:val="Footer"/>
            <w:ind w:left="-16"/>
            <w:jc w:val="right"/>
          </w:pPr>
          <w:r w:rsidRPr="00E50D13">
            <w:rPr>
              <w:bCs/>
            </w:rPr>
            <w:fldChar w:fldCharType="begin"/>
          </w:r>
          <w:r w:rsidRPr="00E50D13">
            <w:rPr>
              <w:bCs/>
            </w:rPr>
            <w:instrText xml:space="preserve"> PAGE  \* Arabic  \* MERGEFORMAT </w:instrText>
          </w:r>
          <w:r w:rsidRPr="00E50D13">
            <w:rPr>
              <w:bCs/>
            </w:rPr>
            <w:fldChar w:fldCharType="separate"/>
          </w:r>
          <w:r w:rsidR="00484B2A">
            <w:rPr>
              <w:bCs/>
              <w:noProof/>
            </w:rPr>
            <w:t>4</w:t>
          </w:r>
          <w:r w:rsidRPr="00E50D13">
            <w:rPr>
              <w:bCs/>
            </w:rPr>
            <w:fldChar w:fldCharType="end"/>
          </w:r>
          <w:r w:rsidRPr="00E50D13">
            <w:t xml:space="preserve"> / </w:t>
          </w:r>
          <w:r w:rsidRPr="00E50D13">
            <w:rPr>
              <w:bCs/>
            </w:rPr>
            <w:fldChar w:fldCharType="begin"/>
          </w:r>
          <w:r w:rsidRPr="00E50D13">
            <w:rPr>
              <w:bCs/>
            </w:rPr>
            <w:instrText xml:space="preserve"> NUMPAGES  \* Arabic  \* MERGEFORMAT </w:instrText>
          </w:r>
          <w:r w:rsidRPr="00E50D13">
            <w:rPr>
              <w:bCs/>
            </w:rPr>
            <w:fldChar w:fldCharType="separate"/>
          </w:r>
          <w:r w:rsidR="00484B2A">
            <w:rPr>
              <w:bCs/>
              <w:noProof/>
            </w:rPr>
            <w:t>4</w:t>
          </w:r>
          <w:r w:rsidRPr="00E50D13">
            <w:rPr>
              <w:bCs/>
            </w:rPr>
            <w:fldChar w:fldCharType="end"/>
          </w:r>
        </w:p>
      </w:tc>
    </w:tr>
  </w:tbl>
  <w:p w14:paraId="4AE34C0A" w14:textId="77777777" w:rsidR="004F49FC" w:rsidRPr="00613740" w:rsidRDefault="004F49FC" w:rsidP="006137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39908" w14:textId="77777777" w:rsidR="005C0E85" w:rsidRDefault="005C0E85">
      <w:r>
        <w:separator/>
      </w:r>
    </w:p>
  </w:footnote>
  <w:footnote w:type="continuationSeparator" w:id="0">
    <w:p w14:paraId="5ACAFD94" w14:textId="77777777" w:rsidR="005C0E85" w:rsidRDefault="005C0E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3A5F" w14:textId="46F2ECE5" w:rsidR="00B4211E" w:rsidRDefault="00B4211E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1CDCEAD" w14:textId="77777777" w:rsidR="00B4211E" w:rsidRDefault="00B421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F1722" w14:textId="5A40DD48" w:rsidR="00D67DC2" w:rsidRPr="00510D54" w:rsidRDefault="00000000" w:rsidP="00480C84">
    <w:pPr>
      <w:pStyle w:val="Header"/>
      <w:tabs>
        <w:tab w:val="clear" w:pos="4320"/>
        <w:tab w:val="clear" w:pos="8640"/>
        <w:tab w:val="left" w:pos="3740"/>
      </w:tabs>
      <w:rPr>
        <w:sz w:val="22"/>
      </w:rPr>
    </w:pPr>
    <w:sdt>
      <w:sdtPr>
        <w:rPr>
          <w:sz w:val="22"/>
        </w:rPr>
        <w:alias w:val="Nomor"/>
        <w:tag w:val="Nomor"/>
        <w:id w:val="-1269391921"/>
        <w:placeholder>
          <w:docPart w:val="003F5DD0B00446809B41786BBE7D771E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Nomor[1]" w:storeItemID="{F7E508BE-FF3E-4E5B-B09D-6D01C56B1A7E}"/>
        <w:text/>
      </w:sdtPr>
      <w:sdtContent>
        <w:r w:rsidR="00D67DC2" w:rsidRPr="00510D54">
          <w:rPr>
            <w:rStyle w:val="PlaceholderText"/>
            <w:sz w:val="22"/>
          </w:rPr>
          <w:t>[</w:t>
        </w:r>
        <w:r w:rsidR="00510D54">
          <w:rPr>
            <w:rStyle w:val="PlaceholderText"/>
            <w:sz w:val="22"/>
          </w:rPr>
          <w:t>No Memo</w:t>
        </w:r>
        <w:r w:rsidR="00D67DC2" w:rsidRPr="00510D54">
          <w:rPr>
            <w:rStyle w:val="PlaceholderText"/>
            <w:sz w:val="22"/>
          </w:rPr>
          <w:t>]</w:t>
        </w:r>
      </w:sdtContent>
    </w:sdt>
    <w:r w:rsidR="00480C84">
      <w:rPr>
        <w:sz w:val="22"/>
      </w:rPr>
      <w:tab/>
    </w:r>
  </w:p>
  <w:sdt>
    <w:sdtPr>
      <w:rPr>
        <w:sz w:val="22"/>
      </w:rPr>
      <w:alias w:val="TanggalRelease"/>
      <w:tag w:val="TanggalRelease"/>
      <w:id w:val="-1766914230"/>
      <w:placeholder>
        <w:docPart w:val="F74FE784D33C4D6DACE412A40110B2FA"/>
      </w:placeholder>
      <w:showingPlcHdr/>
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TanggalRelease[1]" w:storeItemID="{F7E508BE-FF3E-4E5B-B09D-6D01C56B1A7E}"/>
      <w:text/>
    </w:sdtPr>
    <w:sdtContent>
      <w:p w14:paraId="69CF0E16" w14:textId="16BC9E3F" w:rsidR="00D67DC2" w:rsidRPr="00510D54" w:rsidRDefault="00510D54">
        <w:pPr>
          <w:pStyle w:val="Header"/>
          <w:rPr>
            <w:sz w:val="22"/>
          </w:rPr>
        </w:pPr>
        <w:r w:rsidRPr="00510D54">
          <w:rPr>
            <w:rStyle w:val="PlaceholderText"/>
            <w:sz w:val="22"/>
          </w:rPr>
          <w:t>[Tanggal</w:t>
        </w:r>
        <w:r>
          <w:rPr>
            <w:rStyle w:val="PlaceholderText"/>
            <w:sz w:val="22"/>
          </w:rPr>
          <w:t xml:space="preserve"> Rilis</w:t>
        </w:r>
        <w:r w:rsidRPr="00510D54">
          <w:rPr>
            <w:rStyle w:val="PlaceholderText"/>
            <w:sz w:val="22"/>
          </w:rPr>
          <w:t>]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A5315" w14:textId="77777777" w:rsidR="00480C84" w:rsidRPr="00510D54" w:rsidRDefault="00000000" w:rsidP="00480C84">
    <w:pPr>
      <w:pStyle w:val="Header"/>
      <w:tabs>
        <w:tab w:val="clear" w:pos="4320"/>
        <w:tab w:val="clear" w:pos="8640"/>
        <w:tab w:val="left" w:pos="3740"/>
      </w:tabs>
      <w:rPr>
        <w:sz w:val="22"/>
      </w:rPr>
    </w:pPr>
    <w:sdt>
      <w:sdtPr>
        <w:rPr>
          <w:sz w:val="22"/>
        </w:rPr>
        <w:alias w:val="Nomor"/>
        <w:tag w:val="Nomor"/>
        <w:id w:val="1595663570"/>
        <w:placeholder>
          <w:docPart w:val="42830C68B6B84A67B5D6C888566E01C8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Nomor[1]" w:storeItemID="{F7E508BE-FF3E-4E5B-B09D-6D01C56B1A7E}"/>
        <w:text/>
      </w:sdtPr>
      <w:sdtContent>
        <w:r w:rsidR="00480C84" w:rsidRPr="00510D54">
          <w:rPr>
            <w:rStyle w:val="PlaceholderText"/>
            <w:sz w:val="22"/>
          </w:rPr>
          <w:t>[</w:t>
        </w:r>
        <w:r w:rsidR="00480C84">
          <w:rPr>
            <w:rStyle w:val="PlaceholderText"/>
            <w:sz w:val="22"/>
          </w:rPr>
          <w:t>No Memo</w:t>
        </w:r>
        <w:r w:rsidR="00480C84" w:rsidRPr="00510D54">
          <w:rPr>
            <w:rStyle w:val="PlaceholderText"/>
            <w:sz w:val="22"/>
          </w:rPr>
          <w:t>]</w:t>
        </w:r>
      </w:sdtContent>
    </w:sdt>
    <w:r w:rsidR="00480C84">
      <w:rPr>
        <w:sz w:val="22"/>
      </w:rPr>
      <w:tab/>
    </w:r>
  </w:p>
  <w:sdt>
    <w:sdtPr>
      <w:rPr>
        <w:sz w:val="22"/>
      </w:rPr>
      <w:alias w:val="TanggalRelease"/>
      <w:tag w:val="TanggalRelease"/>
      <w:id w:val="-1097096956"/>
      <w:placeholder>
        <w:docPart w:val="E9558AD707244CB3B490819CE6445800"/>
      </w:placeholder>
      <w:showingPlcHdr/>
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TanggalRelease[1]" w:storeItemID="{F7E508BE-FF3E-4E5B-B09D-6D01C56B1A7E}"/>
      <w:text/>
    </w:sdtPr>
    <w:sdtContent>
      <w:p w14:paraId="45323DFB" w14:textId="154BB199" w:rsidR="004F49FC" w:rsidRPr="00510D54" w:rsidRDefault="00480C84">
        <w:pPr>
          <w:pStyle w:val="Header"/>
          <w:rPr>
            <w:sz w:val="22"/>
          </w:rPr>
        </w:pPr>
        <w:r w:rsidRPr="00510D54">
          <w:rPr>
            <w:rStyle w:val="PlaceholderText"/>
            <w:sz w:val="22"/>
          </w:rPr>
          <w:t>[Tanggal</w:t>
        </w:r>
        <w:r>
          <w:rPr>
            <w:rStyle w:val="PlaceholderText"/>
            <w:sz w:val="22"/>
          </w:rPr>
          <w:t xml:space="preserve"> Rilis</w:t>
        </w:r>
        <w:r w:rsidRPr="00510D54">
          <w:rPr>
            <w:rStyle w:val="PlaceholderText"/>
            <w:sz w:val="22"/>
          </w:rPr>
          <w:t>]</w:t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11CB9" w14:textId="7170D646" w:rsidR="00AF7381" w:rsidRPr="009110EC" w:rsidRDefault="00000000" w:rsidP="00AF7381">
    <w:pPr>
      <w:pStyle w:val="Header"/>
      <w:rPr>
        <w:sz w:val="22"/>
      </w:rPr>
    </w:pPr>
    <w:sdt>
      <w:sdtPr>
        <w:id w:val="1037232105"/>
        <w:docPartObj>
          <w:docPartGallery w:val="Watermarks"/>
          <w:docPartUnique/>
        </w:docPartObj>
      </w:sdtPr>
      <w:sdtContent>
        <w:r>
          <w:rPr>
            <w:noProof/>
          </w:rPr>
          <w:pict w14:anchorId="059B025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0823564" o:spid="_x0000_s1037" type="#_x0000_t75" style="position:absolute;margin-left:0;margin-top:0;width:595.75pt;height:842pt;z-index:-251658752;mso-position-horizontal:center;mso-position-horizontal-relative:margin;mso-position-vertical:center;mso-position-vertical-relative:margin" o:allowincell="f">
              <v:imagedata r:id="rId1" o:title="BCA Cengkeh"/>
              <w10:wrap anchorx="margin" anchory="margin"/>
            </v:shape>
          </w:pict>
        </w:r>
      </w:sdtContent>
    </w:sdt>
    <w:sdt>
      <w:sdtPr>
        <w:rPr>
          <w:sz w:val="22"/>
        </w:rPr>
        <w:alias w:val="Nomor"/>
        <w:tag w:val="Nomor"/>
        <w:id w:val="2100673957"/>
        <w:placeholder>
          <w:docPart w:val="3BC6F078A32B43F2A80FD0AB286886F0"/>
        </w:placeholder>
        <w:showingPlcHdr/>
  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Nomor[1]" w:storeItemID="{F7E508BE-FF3E-4E5B-B09D-6D01C56B1A7E}"/>
        <w:text/>
      </w:sdtPr>
      <w:sdtContent>
        <w:r w:rsidR="00AF7381" w:rsidRPr="009110EC">
          <w:rPr>
            <w:rStyle w:val="PlaceholderText"/>
            <w:color w:val="auto"/>
            <w:sz w:val="22"/>
          </w:rPr>
          <w:t>[No Memo]</w:t>
        </w:r>
      </w:sdtContent>
    </w:sdt>
  </w:p>
  <w:sdt>
    <w:sdtPr>
      <w:rPr>
        <w:sz w:val="22"/>
      </w:rPr>
      <w:alias w:val="TanggalRelease"/>
      <w:tag w:val="TanggalRelease"/>
      <w:id w:val="-1217431894"/>
      <w:placeholder>
        <w:docPart w:val="E0302555D65F42DDB8575E544BC29A79"/>
      </w:placeholder>
      <w:showingPlcHdr/>
      <w:dataBinding w:prefixMappings="xmlns:ns0='http://schemas.microsoft.com/office/2006/metadata/properties' xmlns:ns1='http://www.w3.org/2001/XMLSchema-instance' xmlns:ns2='http://schemas.microsoft.com/office/infopath/2007/PartnerControls' xmlns:ns3='3abc1f9c-5346-4bc1-854c-bec66ef05074' " w:xpath="/ns0:properties[1]/documentManagement[1]/ns3:TanggalRelease[1]" w:storeItemID="{F7E508BE-FF3E-4E5B-B09D-6D01C56B1A7E}"/>
      <w:text/>
    </w:sdtPr>
    <w:sdtContent>
      <w:p w14:paraId="115A2157" w14:textId="6F502A3A" w:rsidR="00801FA2" w:rsidRPr="009110EC" w:rsidRDefault="00AF7381">
        <w:pPr>
          <w:pStyle w:val="Header"/>
          <w:rPr>
            <w:sz w:val="22"/>
          </w:rPr>
        </w:pPr>
        <w:r w:rsidRPr="009110EC">
          <w:rPr>
            <w:rStyle w:val="PlaceholderText"/>
            <w:color w:val="auto"/>
            <w:sz w:val="22"/>
          </w:rPr>
          <w:t>[Tanggal Rilis]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2F4"/>
    <w:multiLevelType w:val="hybridMultilevel"/>
    <w:tmpl w:val="4A12EC92"/>
    <w:lvl w:ilvl="0" w:tplc="6C92B3DA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5017F1"/>
    <w:multiLevelType w:val="hybridMultilevel"/>
    <w:tmpl w:val="A14ECD0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529BC"/>
    <w:multiLevelType w:val="hybridMultilevel"/>
    <w:tmpl w:val="E7487020"/>
    <w:lvl w:ilvl="0" w:tplc="409AAE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510380"/>
    <w:multiLevelType w:val="hybridMultilevel"/>
    <w:tmpl w:val="F5043E26"/>
    <w:lvl w:ilvl="0" w:tplc="A200754C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66924"/>
    <w:multiLevelType w:val="hybridMultilevel"/>
    <w:tmpl w:val="A372CC24"/>
    <w:lvl w:ilvl="0" w:tplc="4E3237EE">
      <w:start w:val="1"/>
      <w:numFmt w:val="decimal"/>
      <w:pStyle w:val="BulletText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A1A30"/>
    <w:multiLevelType w:val="hybridMultilevel"/>
    <w:tmpl w:val="915CE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5A476F"/>
    <w:multiLevelType w:val="hybridMultilevel"/>
    <w:tmpl w:val="A3A6A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D3275B"/>
    <w:multiLevelType w:val="hybridMultilevel"/>
    <w:tmpl w:val="5F6C08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824F1A"/>
    <w:multiLevelType w:val="hybridMultilevel"/>
    <w:tmpl w:val="C4045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C51B8C"/>
    <w:multiLevelType w:val="hybridMultilevel"/>
    <w:tmpl w:val="EE8C2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2E47D9"/>
    <w:multiLevelType w:val="hybridMultilevel"/>
    <w:tmpl w:val="450895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1A3F4A"/>
    <w:multiLevelType w:val="hybridMultilevel"/>
    <w:tmpl w:val="825683A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73F5F24"/>
    <w:multiLevelType w:val="hybridMultilevel"/>
    <w:tmpl w:val="8B3C206C"/>
    <w:lvl w:ilvl="0" w:tplc="545266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ED649C"/>
    <w:multiLevelType w:val="hybridMultilevel"/>
    <w:tmpl w:val="78B63B34"/>
    <w:lvl w:ilvl="0" w:tplc="05283494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73423"/>
    <w:multiLevelType w:val="hybridMultilevel"/>
    <w:tmpl w:val="C05C122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5" w15:restartNumberingAfterBreak="0">
    <w:nsid w:val="347075E4"/>
    <w:multiLevelType w:val="hybridMultilevel"/>
    <w:tmpl w:val="7C50A77A"/>
    <w:lvl w:ilvl="0" w:tplc="92041E4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6A6A6" w:themeColor="background1" w:themeShade="A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663827"/>
    <w:multiLevelType w:val="hybridMultilevel"/>
    <w:tmpl w:val="D9ECA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570F8"/>
    <w:multiLevelType w:val="hybridMultilevel"/>
    <w:tmpl w:val="4ED47092"/>
    <w:lvl w:ilvl="0" w:tplc="545266E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9119A4"/>
    <w:multiLevelType w:val="hybridMultilevel"/>
    <w:tmpl w:val="D2B610B8"/>
    <w:lvl w:ilvl="0" w:tplc="04090001">
      <w:start w:val="1"/>
      <w:numFmt w:val="bullet"/>
      <w:lvlText w:val=""/>
      <w:lvlJc w:val="left"/>
      <w:pPr>
        <w:ind w:left="11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19" w15:restartNumberingAfterBreak="0">
    <w:nsid w:val="3ADB25A3"/>
    <w:multiLevelType w:val="hybridMultilevel"/>
    <w:tmpl w:val="0EE81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507CD7"/>
    <w:multiLevelType w:val="hybridMultilevel"/>
    <w:tmpl w:val="BB100EFC"/>
    <w:lvl w:ilvl="0" w:tplc="EA346F64">
      <w:numFmt w:val="bullet"/>
      <w:lvlText w:val="-"/>
      <w:lvlJc w:val="left"/>
      <w:pPr>
        <w:ind w:left="4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abstractNum w:abstractNumId="21" w15:restartNumberingAfterBreak="0">
    <w:nsid w:val="43166873"/>
    <w:multiLevelType w:val="hybridMultilevel"/>
    <w:tmpl w:val="AB96049E"/>
    <w:lvl w:ilvl="0" w:tplc="FF589196">
      <w:start w:val="7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955EA3"/>
    <w:multiLevelType w:val="hybridMultilevel"/>
    <w:tmpl w:val="C52838E8"/>
    <w:lvl w:ilvl="0" w:tplc="90BABDD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A2C12"/>
    <w:multiLevelType w:val="hybridMultilevel"/>
    <w:tmpl w:val="0D3AC08C"/>
    <w:lvl w:ilvl="0" w:tplc="2BF2536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6182B"/>
    <w:multiLevelType w:val="hybridMultilevel"/>
    <w:tmpl w:val="DF183A30"/>
    <w:lvl w:ilvl="0" w:tplc="A6E661A2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B7B5304"/>
    <w:multiLevelType w:val="hybridMultilevel"/>
    <w:tmpl w:val="76CAB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F916FA"/>
    <w:multiLevelType w:val="hybridMultilevel"/>
    <w:tmpl w:val="C0D440DC"/>
    <w:lvl w:ilvl="0" w:tplc="04090001">
      <w:start w:val="1"/>
      <w:numFmt w:val="bullet"/>
      <w:lvlText w:val=""/>
      <w:lvlJc w:val="left"/>
      <w:pPr>
        <w:ind w:left="4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27" w15:restartNumberingAfterBreak="0">
    <w:nsid w:val="60E6174C"/>
    <w:multiLevelType w:val="hybridMultilevel"/>
    <w:tmpl w:val="06FC3782"/>
    <w:lvl w:ilvl="0" w:tplc="EA346F6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5666B"/>
    <w:multiLevelType w:val="hybridMultilevel"/>
    <w:tmpl w:val="E2E29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0420DB"/>
    <w:multiLevelType w:val="hybridMultilevel"/>
    <w:tmpl w:val="58A65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3D4EE1"/>
    <w:multiLevelType w:val="hybridMultilevel"/>
    <w:tmpl w:val="B2F6F62C"/>
    <w:lvl w:ilvl="0" w:tplc="0409000F">
      <w:start w:val="1"/>
      <w:numFmt w:val="decimal"/>
      <w:lvlText w:val="%1."/>
      <w:lvlJc w:val="left"/>
      <w:pPr>
        <w:ind w:left="787" w:hanging="360"/>
      </w:pPr>
    </w:lvl>
    <w:lvl w:ilvl="1" w:tplc="04090019" w:tentative="1">
      <w:start w:val="1"/>
      <w:numFmt w:val="lowerLetter"/>
      <w:lvlText w:val="%2."/>
      <w:lvlJc w:val="left"/>
      <w:pPr>
        <w:ind w:left="1507" w:hanging="360"/>
      </w:pPr>
    </w:lvl>
    <w:lvl w:ilvl="2" w:tplc="0409001B" w:tentative="1">
      <w:start w:val="1"/>
      <w:numFmt w:val="lowerRoman"/>
      <w:lvlText w:val="%3."/>
      <w:lvlJc w:val="right"/>
      <w:pPr>
        <w:ind w:left="2227" w:hanging="180"/>
      </w:pPr>
    </w:lvl>
    <w:lvl w:ilvl="3" w:tplc="0409000F" w:tentative="1">
      <w:start w:val="1"/>
      <w:numFmt w:val="decimal"/>
      <w:lvlText w:val="%4."/>
      <w:lvlJc w:val="left"/>
      <w:pPr>
        <w:ind w:left="2947" w:hanging="360"/>
      </w:pPr>
    </w:lvl>
    <w:lvl w:ilvl="4" w:tplc="04090019" w:tentative="1">
      <w:start w:val="1"/>
      <w:numFmt w:val="lowerLetter"/>
      <w:lvlText w:val="%5."/>
      <w:lvlJc w:val="left"/>
      <w:pPr>
        <w:ind w:left="3667" w:hanging="360"/>
      </w:pPr>
    </w:lvl>
    <w:lvl w:ilvl="5" w:tplc="0409001B" w:tentative="1">
      <w:start w:val="1"/>
      <w:numFmt w:val="lowerRoman"/>
      <w:lvlText w:val="%6."/>
      <w:lvlJc w:val="right"/>
      <w:pPr>
        <w:ind w:left="4387" w:hanging="180"/>
      </w:pPr>
    </w:lvl>
    <w:lvl w:ilvl="6" w:tplc="0409000F" w:tentative="1">
      <w:start w:val="1"/>
      <w:numFmt w:val="decimal"/>
      <w:lvlText w:val="%7."/>
      <w:lvlJc w:val="left"/>
      <w:pPr>
        <w:ind w:left="5107" w:hanging="360"/>
      </w:pPr>
    </w:lvl>
    <w:lvl w:ilvl="7" w:tplc="04090019" w:tentative="1">
      <w:start w:val="1"/>
      <w:numFmt w:val="lowerLetter"/>
      <w:lvlText w:val="%8."/>
      <w:lvlJc w:val="left"/>
      <w:pPr>
        <w:ind w:left="5827" w:hanging="360"/>
      </w:pPr>
    </w:lvl>
    <w:lvl w:ilvl="8" w:tplc="0409001B" w:tentative="1">
      <w:start w:val="1"/>
      <w:numFmt w:val="lowerRoman"/>
      <w:lvlText w:val="%9."/>
      <w:lvlJc w:val="right"/>
      <w:pPr>
        <w:ind w:left="6547" w:hanging="180"/>
      </w:pPr>
    </w:lvl>
  </w:abstractNum>
  <w:abstractNum w:abstractNumId="31" w15:restartNumberingAfterBreak="0">
    <w:nsid w:val="735F46B8"/>
    <w:multiLevelType w:val="hybridMultilevel"/>
    <w:tmpl w:val="8A0A4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0155A3"/>
    <w:multiLevelType w:val="hybridMultilevel"/>
    <w:tmpl w:val="BB1A6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D77333"/>
    <w:multiLevelType w:val="hybridMultilevel"/>
    <w:tmpl w:val="1FD8FFFC"/>
    <w:lvl w:ilvl="0" w:tplc="96C20C9C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B734BD1"/>
    <w:multiLevelType w:val="hybridMultilevel"/>
    <w:tmpl w:val="F2986BD2"/>
    <w:lvl w:ilvl="0" w:tplc="DCC2B6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A21071"/>
    <w:multiLevelType w:val="hybridMultilevel"/>
    <w:tmpl w:val="B64CF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4B2521"/>
    <w:multiLevelType w:val="hybridMultilevel"/>
    <w:tmpl w:val="3DFEB2A2"/>
    <w:lvl w:ilvl="0" w:tplc="A200754C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5711869">
    <w:abstractNumId w:val="4"/>
  </w:num>
  <w:num w:numId="2" w16cid:durableId="322051703">
    <w:abstractNumId w:val="17"/>
  </w:num>
  <w:num w:numId="3" w16cid:durableId="1745374761">
    <w:abstractNumId w:val="12"/>
  </w:num>
  <w:num w:numId="4" w16cid:durableId="921842247">
    <w:abstractNumId w:val="20"/>
  </w:num>
  <w:num w:numId="5" w16cid:durableId="647906021">
    <w:abstractNumId w:val="27"/>
  </w:num>
  <w:num w:numId="6" w16cid:durableId="398527181">
    <w:abstractNumId w:val="16"/>
  </w:num>
  <w:num w:numId="7" w16cid:durableId="8678755">
    <w:abstractNumId w:val="23"/>
  </w:num>
  <w:num w:numId="8" w16cid:durableId="2006089129">
    <w:abstractNumId w:val="11"/>
  </w:num>
  <w:num w:numId="9" w16cid:durableId="555318495">
    <w:abstractNumId w:val="25"/>
  </w:num>
  <w:num w:numId="10" w16cid:durableId="331179058">
    <w:abstractNumId w:val="14"/>
  </w:num>
  <w:num w:numId="11" w16cid:durableId="1522428811">
    <w:abstractNumId w:val="32"/>
  </w:num>
  <w:num w:numId="12" w16cid:durableId="845636521">
    <w:abstractNumId w:val="26"/>
  </w:num>
  <w:num w:numId="13" w16cid:durableId="886339062">
    <w:abstractNumId w:val="18"/>
  </w:num>
  <w:num w:numId="14" w16cid:durableId="982152337">
    <w:abstractNumId w:val="34"/>
  </w:num>
  <w:num w:numId="15" w16cid:durableId="803274810">
    <w:abstractNumId w:val="28"/>
  </w:num>
  <w:num w:numId="16" w16cid:durableId="1037663238">
    <w:abstractNumId w:val="33"/>
  </w:num>
  <w:num w:numId="17" w16cid:durableId="1308196475">
    <w:abstractNumId w:val="8"/>
  </w:num>
  <w:num w:numId="18" w16cid:durableId="987830806">
    <w:abstractNumId w:val="0"/>
  </w:num>
  <w:num w:numId="19" w16cid:durableId="2065179429">
    <w:abstractNumId w:val="24"/>
  </w:num>
  <w:num w:numId="20" w16cid:durableId="1692490227">
    <w:abstractNumId w:val="30"/>
  </w:num>
  <w:num w:numId="21" w16cid:durableId="577983788">
    <w:abstractNumId w:val="1"/>
  </w:num>
  <w:num w:numId="22" w16cid:durableId="1153832961">
    <w:abstractNumId w:val="22"/>
  </w:num>
  <w:num w:numId="23" w16cid:durableId="1792629671">
    <w:abstractNumId w:val="2"/>
  </w:num>
  <w:num w:numId="24" w16cid:durableId="213080650">
    <w:abstractNumId w:val="13"/>
  </w:num>
  <w:num w:numId="25" w16cid:durableId="110366107">
    <w:abstractNumId w:val="7"/>
  </w:num>
  <w:num w:numId="26" w16cid:durableId="105858775">
    <w:abstractNumId w:val="19"/>
  </w:num>
  <w:num w:numId="27" w16cid:durableId="189539774">
    <w:abstractNumId w:val="31"/>
  </w:num>
  <w:num w:numId="28" w16cid:durableId="804346708">
    <w:abstractNumId w:val="15"/>
  </w:num>
  <w:num w:numId="29" w16cid:durableId="110826858">
    <w:abstractNumId w:val="15"/>
  </w:num>
  <w:num w:numId="30" w16cid:durableId="1921795960">
    <w:abstractNumId w:val="5"/>
  </w:num>
  <w:num w:numId="31" w16cid:durableId="353770441">
    <w:abstractNumId w:val="29"/>
  </w:num>
  <w:num w:numId="32" w16cid:durableId="400566282">
    <w:abstractNumId w:val="36"/>
  </w:num>
  <w:num w:numId="33" w16cid:durableId="1832332897">
    <w:abstractNumId w:val="21"/>
  </w:num>
  <w:num w:numId="34" w16cid:durableId="1326350265">
    <w:abstractNumId w:val="9"/>
  </w:num>
  <w:num w:numId="35" w16cid:durableId="619343005">
    <w:abstractNumId w:val="3"/>
  </w:num>
  <w:num w:numId="36" w16cid:durableId="319116302">
    <w:abstractNumId w:val="35"/>
  </w:num>
  <w:num w:numId="37" w16cid:durableId="530075026">
    <w:abstractNumId w:val="10"/>
  </w:num>
  <w:num w:numId="38" w16cid:durableId="17550136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hideSpellingErrors/>
  <w:hideGrammaticalErrors/>
  <w:proofState w:spelling="clean" w:grammar="clean"/>
  <w:attachedTemplate r:id="rId1"/>
  <w:stylePaneFormatFilter w:val="5025" w:allStyles="1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documentProtection w:edit="forms" w:enforcement="1"/>
  <w:defaultTabStop w:val="288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E72"/>
    <w:rsid w:val="00004808"/>
    <w:rsid w:val="00006733"/>
    <w:rsid w:val="00006856"/>
    <w:rsid w:val="00010575"/>
    <w:rsid w:val="00014250"/>
    <w:rsid w:val="000243FA"/>
    <w:rsid w:val="000320DB"/>
    <w:rsid w:val="00034ECB"/>
    <w:rsid w:val="000371F1"/>
    <w:rsid w:val="00040292"/>
    <w:rsid w:val="00043181"/>
    <w:rsid w:val="000437D9"/>
    <w:rsid w:val="00044D94"/>
    <w:rsid w:val="00047AC8"/>
    <w:rsid w:val="000529BC"/>
    <w:rsid w:val="00053024"/>
    <w:rsid w:val="0005728F"/>
    <w:rsid w:val="00071043"/>
    <w:rsid w:val="00072CC8"/>
    <w:rsid w:val="00077F89"/>
    <w:rsid w:val="00082875"/>
    <w:rsid w:val="00086B5B"/>
    <w:rsid w:val="000873CE"/>
    <w:rsid w:val="000967CA"/>
    <w:rsid w:val="00096F2F"/>
    <w:rsid w:val="000A375E"/>
    <w:rsid w:val="000A3F9A"/>
    <w:rsid w:val="000A6262"/>
    <w:rsid w:val="000B0650"/>
    <w:rsid w:val="000B0953"/>
    <w:rsid w:val="000B295A"/>
    <w:rsid w:val="000B2B8D"/>
    <w:rsid w:val="000C25AE"/>
    <w:rsid w:val="000C41CA"/>
    <w:rsid w:val="000C5C04"/>
    <w:rsid w:val="000D2BCA"/>
    <w:rsid w:val="000D4C50"/>
    <w:rsid w:val="000D63D4"/>
    <w:rsid w:val="000E15AA"/>
    <w:rsid w:val="000E2730"/>
    <w:rsid w:val="000E2C8D"/>
    <w:rsid w:val="000E5ABD"/>
    <w:rsid w:val="000F1AA3"/>
    <w:rsid w:val="000F2AA3"/>
    <w:rsid w:val="0010173F"/>
    <w:rsid w:val="0010211D"/>
    <w:rsid w:val="001023A7"/>
    <w:rsid w:val="00102624"/>
    <w:rsid w:val="00102FAA"/>
    <w:rsid w:val="00103E12"/>
    <w:rsid w:val="00105D8D"/>
    <w:rsid w:val="001066A6"/>
    <w:rsid w:val="00110213"/>
    <w:rsid w:val="00112E4C"/>
    <w:rsid w:val="0011429B"/>
    <w:rsid w:val="00121F96"/>
    <w:rsid w:val="001231DB"/>
    <w:rsid w:val="001235FC"/>
    <w:rsid w:val="00124CE1"/>
    <w:rsid w:val="00125498"/>
    <w:rsid w:val="00127C9B"/>
    <w:rsid w:val="0013069E"/>
    <w:rsid w:val="001376A5"/>
    <w:rsid w:val="00137ABA"/>
    <w:rsid w:val="00151A9A"/>
    <w:rsid w:val="001536E5"/>
    <w:rsid w:val="00160DF3"/>
    <w:rsid w:val="00160E50"/>
    <w:rsid w:val="00161B0A"/>
    <w:rsid w:val="00163D3E"/>
    <w:rsid w:val="001707E5"/>
    <w:rsid w:val="00175935"/>
    <w:rsid w:val="00176C6D"/>
    <w:rsid w:val="0017795B"/>
    <w:rsid w:val="00177A03"/>
    <w:rsid w:val="001822EB"/>
    <w:rsid w:val="0018281E"/>
    <w:rsid w:val="00183F99"/>
    <w:rsid w:val="00184A6A"/>
    <w:rsid w:val="00187411"/>
    <w:rsid w:val="001877A6"/>
    <w:rsid w:val="00194E27"/>
    <w:rsid w:val="001A0FFC"/>
    <w:rsid w:val="001A105C"/>
    <w:rsid w:val="001A4A36"/>
    <w:rsid w:val="001A4A45"/>
    <w:rsid w:val="001B0236"/>
    <w:rsid w:val="001B50B0"/>
    <w:rsid w:val="001D3DEF"/>
    <w:rsid w:val="001D4024"/>
    <w:rsid w:val="001E3F55"/>
    <w:rsid w:val="001F1276"/>
    <w:rsid w:val="001F7300"/>
    <w:rsid w:val="00203129"/>
    <w:rsid w:val="00207593"/>
    <w:rsid w:val="00207E4A"/>
    <w:rsid w:val="00211854"/>
    <w:rsid w:val="00211F99"/>
    <w:rsid w:val="002145BE"/>
    <w:rsid w:val="00217EAD"/>
    <w:rsid w:val="002257D4"/>
    <w:rsid w:val="00230A83"/>
    <w:rsid w:val="0023245B"/>
    <w:rsid w:val="00237870"/>
    <w:rsid w:val="002414BB"/>
    <w:rsid w:val="00246F37"/>
    <w:rsid w:val="002553C6"/>
    <w:rsid w:val="00255C08"/>
    <w:rsid w:val="00274C44"/>
    <w:rsid w:val="00274E86"/>
    <w:rsid w:val="00277C35"/>
    <w:rsid w:val="0028376A"/>
    <w:rsid w:val="00283A67"/>
    <w:rsid w:val="00286182"/>
    <w:rsid w:val="00286B65"/>
    <w:rsid w:val="00290927"/>
    <w:rsid w:val="00290EE2"/>
    <w:rsid w:val="002910C2"/>
    <w:rsid w:val="0029488D"/>
    <w:rsid w:val="002951AE"/>
    <w:rsid w:val="002977DD"/>
    <w:rsid w:val="002A05A0"/>
    <w:rsid w:val="002A2509"/>
    <w:rsid w:val="002A320D"/>
    <w:rsid w:val="002B2C2E"/>
    <w:rsid w:val="002B4A01"/>
    <w:rsid w:val="002B532D"/>
    <w:rsid w:val="002B73DE"/>
    <w:rsid w:val="002B757B"/>
    <w:rsid w:val="002D3F55"/>
    <w:rsid w:val="002D6722"/>
    <w:rsid w:val="002E05E7"/>
    <w:rsid w:val="002E36D5"/>
    <w:rsid w:val="002E479F"/>
    <w:rsid w:val="002E4EB5"/>
    <w:rsid w:val="002E5045"/>
    <w:rsid w:val="002E729D"/>
    <w:rsid w:val="002F3D87"/>
    <w:rsid w:val="0030192C"/>
    <w:rsid w:val="00302FE3"/>
    <w:rsid w:val="00305199"/>
    <w:rsid w:val="00306413"/>
    <w:rsid w:val="003105A2"/>
    <w:rsid w:val="003152F4"/>
    <w:rsid w:val="00323E11"/>
    <w:rsid w:val="003243B9"/>
    <w:rsid w:val="00331A99"/>
    <w:rsid w:val="003403E4"/>
    <w:rsid w:val="003525AF"/>
    <w:rsid w:val="0035605F"/>
    <w:rsid w:val="003568A9"/>
    <w:rsid w:val="003611EC"/>
    <w:rsid w:val="0036182D"/>
    <w:rsid w:val="003644AA"/>
    <w:rsid w:val="00365DF8"/>
    <w:rsid w:val="003668B6"/>
    <w:rsid w:val="00370DB5"/>
    <w:rsid w:val="003723D6"/>
    <w:rsid w:val="0037396D"/>
    <w:rsid w:val="003744EE"/>
    <w:rsid w:val="00376D49"/>
    <w:rsid w:val="003852BC"/>
    <w:rsid w:val="00385AC0"/>
    <w:rsid w:val="003907C4"/>
    <w:rsid w:val="00396F34"/>
    <w:rsid w:val="00397FF2"/>
    <w:rsid w:val="003A067E"/>
    <w:rsid w:val="003A159B"/>
    <w:rsid w:val="003A1974"/>
    <w:rsid w:val="003A30B1"/>
    <w:rsid w:val="003A4808"/>
    <w:rsid w:val="003A5450"/>
    <w:rsid w:val="003B0A9D"/>
    <w:rsid w:val="003B0F5F"/>
    <w:rsid w:val="003B2D39"/>
    <w:rsid w:val="003C0F62"/>
    <w:rsid w:val="003C27B6"/>
    <w:rsid w:val="003C282E"/>
    <w:rsid w:val="003D2ABD"/>
    <w:rsid w:val="003D31B1"/>
    <w:rsid w:val="003D5E72"/>
    <w:rsid w:val="003E02F4"/>
    <w:rsid w:val="003E4564"/>
    <w:rsid w:val="003E61B3"/>
    <w:rsid w:val="003E7521"/>
    <w:rsid w:val="003F24DA"/>
    <w:rsid w:val="003F3B55"/>
    <w:rsid w:val="003F4415"/>
    <w:rsid w:val="003F6839"/>
    <w:rsid w:val="003F7241"/>
    <w:rsid w:val="003F7BEF"/>
    <w:rsid w:val="00400804"/>
    <w:rsid w:val="00401412"/>
    <w:rsid w:val="004056FD"/>
    <w:rsid w:val="00405AFA"/>
    <w:rsid w:val="00411CA9"/>
    <w:rsid w:val="00412CD2"/>
    <w:rsid w:val="00412E93"/>
    <w:rsid w:val="00413195"/>
    <w:rsid w:val="00416FA5"/>
    <w:rsid w:val="0041718B"/>
    <w:rsid w:val="00417611"/>
    <w:rsid w:val="00421020"/>
    <w:rsid w:val="00422A7A"/>
    <w:rsid w:val="004232CB"/>
    <w:rsid w:val="004247A4"/>
    <w:rsid w:val="004248B5"/>
    <w:rsid w:val="0042505B"/>
    <w:rsid w:val="0043248D"/>
    <w:rsid w:val="004331D0"/>
    <w:rsid w:val="00435A83"/>
    <w:rsid w:val="00435C2B"/>
    <w:rsid w:val="0043699E"/>
    <w:rsid w:val="004376C4"/>
    <w:rsid w:val="00441D3D"/>
    <w:rsid w:val="00444ABB"/>
    <w:rsid w:val="00445EF1"/>
    <w:rsid w:val="00445FD9"/>
    <w:rsid w:val="00446DEE"/>
    <w:rsid w:val="004508DE"/>
    <w:rsid w:val="00451989"/>
    <w:rsid w:val="0045298C"/>
    <w:rsid w:val="00453EA0"/>
    <w:rsid w:val="00454117"/>
    <w:rsid w:val="00454A58"/>
    <w:rsid w:val="00455657"/>
    <w:rsid w:val="00455FF8"/>
    <w:rsid w:val="00457B0E"/>
    <w:rsid w:val="004615A3"/>
    <w:rsid w:val="00461B9D"/>
    <w:rsid w:val="00465B62"/>
    <w:rsid w:val="004674ED"/>
    <w:rsid w:val="00470EB2"/>
    <w:rsid w:val="00472623"/>
    <w:rsid w:val="00473423"/>
    <w:rsid w:val="00474E4E"/>
    <w:rsid w:val="004764EE"/>
    <w:rsid w:val="00480C84"/>
    <w:rsid w:val="004811AF"/>
    <w:rsid w:val="00484437"/>
    <w:rsid w:val="00484B2A"/>
    <w:rsid w:val="0049202F"/>
    <w:rsid w:val="0049655B"/>
    <w:rsid w:val="00496CC1"/>
    <w:rsid w:val="004A36FF"/>
    <w:rsid w:val="004B6622"/>
    <w:rsid w:val="004D42A2"/>
    <w:rsid w:val="004D6E33"/>
    <w:rsid w:val="004E4255"/>
    <w:rsid w:val="004E4ABD"/>
    <w:rsid w:val="004E7C31"/>
    <w:rsid w:val="004F49FC"/>
    <w:rsid w:val="00501E8E"/>
    <w:rsid w:val="00510D54"/>
    <w:rsid w:val="00513E0F"/>
    <w:rsid w:val="00514DA4"/>
    <w:rsid w:val="00520B92"/>
    <w:rsid w:val="0052233E"/>
    <w:rsid w:val="00522827"/>
    <w:rsid w:val="00526BE2"/>
    <w:rsid w:val="005375E7"/>
    <w:rsid w:val="005446D0"/>
    <w:rsid w:val="00545B2F"/>
    <w:rsid w:val="005465D9"/>
    <w:rsid w:val="00552344"/>
    <w:rsid w:val="005537EC"/>
    <w:rsid w:val="0055578A"/>
    <w:rsid w:val="00562FEA"/>
    <w:rsid w:val="00564C9B"/>
    <w:rsid w:val="005729CA"/>
    <w:rsid w:val="00573AC1"/>
    <w:rsid w:val="00577907"/>
    <w:rsid w:val="00577E86"/>
    <w:rsid w:val="0058100F"/>
    <w:rsid w:val="005833BA"/>
    <w:rsid w:val="00590316"/>
    <w:rsid w:val="005949A1"/>
    <w:rsid w:val="005A3525"/>
    <w:rsid w:val="005B07C7"/>
    <w:rsid w:val="005B78EC"/>
    <w:rsid w:val="005C0E85"/>
    <w:rsid w:val="005C2340"/>
    <w:rsid w:val="005C3469"/>
    <w:rsid w:val="005D31B8"/>
    <w:rsid w:val="005D61DC"/>
    <w:rsid w:val="005E0789"/>
    <w:rsid w:val="005F003A"/>
    <w:rsid w:val="005F20A5"/>
    <w:rsid w:val="005F7216"/>
    <w:rsid w:val="00610AD8"/>
    <w:rsid w:val="00610BCE"/>
    <w:rsid w:val="0061138B"/>
    <w:rsid w:val="00613740"/>
    <w:rsid w:val="006228B0"/>
    <w:rsid w:val="0062350F"/>
    <w:rsid w:val="006362F6"/>
    <w:rsid w:val="00644B2F"/>
    <w:rsid w:val="00646882"/>
    <w:rsid w:val="00646B61"/>
    <w:rsid w:val="006501B4"/>
    <w:rsid w:val="0065035D"/>
    <w:rsid w:val="00650CC0"/>
    <w:rsid w:val="006525A5"/>
    <w:rsid w:val="00662990"/>
    <w:rsid w:val="00662C25"/>
    <w:rsid w:val="00666D0C"/>
    <w:rsid w:val="0067082B"/>
    <w:rsid w:val="00672D52"/>
    <w:rsid w:val="0067329C"/>
    <w:rsid w:val="00674618"/>
    <w:rsid w:val="00677104"/>
    <w:rsid w:val="00686B54"/>
    <w:rsid w:val="00687829"/>
    <w:rsid w:val="006916AB"/>
    <w:rsid w:val="00691F35"/>
    <w:rsid w:val="006A195E"/>
    <w:rsid w:val="006A4774"/>
    <w:rsid w:val="006A538F"/>
    <w:rsid w:val="006A5F5C"/>
    <w:rsid w:val="006B1A9E"/>
    <w:rsid w:val="006B1E4D"/>
    <w:rsid w:val="006B3186"/>
    <w:rsid w:val="006B32B2"/>
    <w:rsid w:val="006B5848"/>
    <w:rsid w:val="006D07D4"/>
    <w:rsid w:val="006D0917"/>
    <w:rsid w:val="006D47BA"/>
    <w:rsid w:val="006E7B59"/>
    <w:rsid w:val="006F4816"/>
    <w:rsid w:val="007011AC"/>
    <w:rsid w:val="00707BB0"/>
    <w:rsid w:val="00711D05"/>
    <w:rsid w:val="0072524C"/>
    <w:rsid w:val="00726F4C"/>
    <w:rsid w:val="00726F5D"/>
    <w:rsid w:val="007310C3"/>
    <w:rsid w:val="007333E2"/>
    <w:rsid w:val="007358DC"/>
    <w:rsid w:val="00736343"/>
    <w:rsid w:val="00737C76"/>
    <w:rsid w:val="00745221"/>
    <w:rsid w:val="00745263"/>
    <w:rsid w:val="007535F6"/>
    <w:rsid w:val="00757173"/>
    <w:rsid w:val="00763865"/>
    <w:rsid w:val="00765755"/>
    <w:rsid w:val="00766A4E"/>
    <w:rsid w:val="00767588"/>
    <w:rsid w:val="00772252"/>
    <w:rsid w:val="0077791C"/>
    <w:rsid w:val="00791DF8"/>
    <w:rsid w:val="0079617D"/>
    <w:rsid w:val="00797E54"/>
    <w:rsid w:val="007A1148"/>
    <w:rsid w:val="007A1C80"/>
    <w:rsid w:val="007A37EF"/>
    <w:rsid w:val="007A40A5"/>
    <w:rsid w:val="007A4D45"/>
    <w:rsid w:val="007A5697"/>
    <w:rsid w:val="007A583D"/>
    <w:rsid w:val="007A6FEC"/>
    <w:rsid w:val="007B0C8C"/>
    <w:rsid w:val="007B7D48"/>
    <w:rsid w:val="007C317B"/>
    <w:rsid w:val="007C6A8A"/>
    <w:rsid w:val="007D0BC8"/>
    <w:rsid w:val="007D13A8"/>
    <w:rsid w:val="007D19FE"/>
    <w:rsid w:val="007D3981"/>
    <w:rsid w:val="007D70F3"/>
    <w:rsid w:val="007E3376"/>
    <w:rsid w:val="007E37FB"/>
    <w:rsid w:val="007E4EBB"/>
    <w:rsid w:val="007E59B5"/>
    <w:rsid w:val="007F0BB6"/>
    <w:rsid w:val="007F699C"/>
    <w:rsid w:val="007F6C60"/>
    <w:rsid w:val="00801FA2"/>
    <w:rsid w:val="0080621E"/>
    <w:rsid w:val="00807151"/>
    <w:rsid w:val="00812335"/>
    <w:rsid w:val="008124CD"/>
    <w:rsid w:val="00826334"/>
    <w:rsid w:val="008269E4"/>
    <w:rsid w:val="00831696"/>
    <w:rsid w:val="008321AB"/>
    <w:rsid w:val="00835721"/>
    <w:rsid w:val="00836760"/>
    <w:rsid w:val="0084169A"/>
    <w:rsid w:val="00843DE0"/>
    <w:rsid w:val="00847211"/>
    <w:rsid w:val="008533BD"/>
    <w:rsid w:val="00853D8A"/>
    <w:rsid w:val="00854EF7"/>
    <w:rsid w:val="00860A60"/>
    <w:rsid w:val="00864949"/>
    <w:rsid w:val="00865CE5"/>
    <w:rsid w:val="008719EE"/>
    <w:rsid w:val="00872323"/>
    <w:rsid w:val="00872F28"/>
    <w:rsid w:val="00873BE0"/>
    <w:rsid w:val="008745CF"/>
    <w:rsid w:val="00874CA0"/>
    <w:rsid w:val="0087504B"/>
    <w:rsid w:val="008809F0"/>
    <w:rsid w:val="00881C21"/>
    <w:rsid w:val="00890642"/>
    <w:rsid w:val="00893B36"/>
    <w:rsid w:val="00895D45"/>
    <w:rsid w:val="008A1428"/>
    <w:rsid w:val="008A2186"/>
    <w:rsid w:val="008A4B44"/>
    <w:rsid w:val="008A7535"/>
    <w:rsid w:val="008B0237"/>
    <w:rsid w:val="008B1206"/>
    <w:rsid w:val="008B43E3"/>
    <w:rsid w:val="008C38DB"/>
    <w:rsid w:val="008C50D7"/>
    <w:rsid w:val="008D1B5A"/>
    <w:rsid w:val="008D2203"/>
    <w:rsid w:val="008D2CD3"/>
    <w:rsid w:val="008E6FD4"/>
    <w:rsid w:val="008E79F4"/>
    <w:rsid w:val="008F0CF6"/>
    <w:rsid w:val="008F3F29"/>
    <w:rsid w:val="008F5DD0"/>
    <w:rsid w:val="00904443"/>
    <w:rsid w:val="00904BA3"/>
    <w:rsid w:val="00905409"/>
    <w:rsid w:val="009110EC"/>
    <w:rsid w:val="00912D13"/>
    <w:rsid w:val="009250B5"/>
    <w:rsid w:val="00925C2C"/>
    <w:rsid w:val="00935314"/>
    <w:rsid w:val="00936613"/>
    <w:rsid w:val="00936FF4"/>
    <w:rsid w:val="009413A1"/>
    <w:rsid w:val="0094471D"/>
    <w:rsid w:val="009513B5"/>
    <w:rsid w:val="00951A98"/>
    <w:rsid w:val="0095358D"/>
    <w:rsid w:val="009560D5"/>
    <w:rsid w:val="0096311F"/>
    <w:rsid w:val="00964E38"/>
    <w:rsid w:val="0096668F"/>
    <w:rsid w:val="00967C0F"/>
    <w:rsid w:val="00967C83"/>
    <w:rsid w:val="00972562"/>
    <w:rsid w:val="00986E6D"/>
    <w:rsid w:val="009A1A4C"/>
    <w:rsid w:val="009A3689"/>
    <w:rsid w:val="009B0C70"/>
    <w:rsid w:val="009B34F0"/>
    <w:rsid w:val="009B5BFA"/>
    <w:rsid w:val="009B603F"/>
    <w:rsid w:val="009D30B0"/>
    <w:rsid w:val="009D3166"/>
    <w:rsid w:val="009D3363"/>
    <w:rsid w:val="009D5BF5"/>
    <w:rsid w:val="009D779B"/>
    <w:rsid w:val="009E1C75"/>
    <w:rsid w:val="009E236F"/>
    <w:rsid w:val="009E44F9"/>
    <w:rsid w:val="009E5B23"/>
    <w:rsid w:val="009F1080"/>
    <w:rsid w:val="009F30F1"/>
    <w:rsid w:val="009F63D7"/>
    <w:rsid w:val="00A01A41"/>
    <w:rsid w:val="00A029FE"/>
    <w:rsid w:val="00A05E18"/>
    <w:rsid w:val="00A06EFC"/>
    <w:rsid w:val="00A137BE"/>
    <w:rsid w:val="00A25E43"/>
    <w:rsid w:val="00A25EDD"/>
    <w:rsid w:val="00A4032A"/>
    <w:rsid w:val="00A41ADD"/>
    <w:rsid w:val="00A4249B"/>
    <w:rsid w:val="00A43698"/>
    <w:rsid w:val="00A50E4C"/>
    <w:rsid w:val="00A52B9F"/>
    <w:rsid w:val="00A54F45"/>
    <w:rsid w:val="00A607E6"/>
    <w:rsid w:val="00A61384"/>
    <w:rsid w:val="00A6204D"/>
    <w:rsid w:val="00A6369B"/>
    <w:rsid w:val="00A6633B"/>
    <w:rsid w:val="00A70399"/>
    <w:rsid w:val="00A72CA1"/>
    <w:rsid w:val="00A74BB3"/>
    <w:rsid w:val="00A940C5"/>
    <w:rsid w:val="00A95D7E"/>
    <w:rsid w:val="00AA7B4C"/>
    <w:rsid w:val="00AB526D"/>
    <w:rsid w:val="00AB616B"/>
    <w:rsid w:val="00AC4221"/>
    <w:rsid w:val="00AC5A71"/>
    <w:rsid w:val="00AC6C36"/>
    <w:rsid w:val="00AD5BC9"/>
    <w:rsid w:val="00AE4D4C"/>
    <w:rsid w:val="00AE54D6"/>
    <w:rsid w:val="00AE579D"/>
    <w:rsid w:val="00AF670A"/>
    <w:rsid w:val="00AF7381"/>
    <w:rsid w:val="00B00976"/>
    <w:rsid w:val="00B102E2"/>
    <w:rsid w:val="00B11359"/>
    <w:rsid w:val="00B113E6"/>
    <w:rsid w:val="00B13242"/>
    <w:rsid w:val="00B15D2C"/>
    <w:rsid w:val="00B17F7B"/>
    <w:rsid w:val="00B218A7"/>
    <w:rsid w:val="00B2416C"/>
    <w:rsid w:val="00B24BF5"/>
    <w:rsid w:val="00B3432C"/>
    <w:rsid w:val="00B407A8"/>
    <w:rsid w:val="00B41057"/>
    <w:rsid w:val="00B4211E"/>
    <w:rsid w:val="00B43C94"/>
    <w:rsid w:val="00B47D3B"/>
    <w:rsid w:val="00B53F72"/>
    <w:rsid w:val="00B603F4"/>
    <w:rsid w:val="00B80E79"/>
    <w:rsid w:val="00B82392"/>
    <w:rsid w:val="00BA34A2"/>
    <w:rsid w:val="00BB4D6F"/>
    <w:rsid w:val="00BC16A7"/>
    <w:rsid w:val="00BC26F5"/>
    <w:rsid w:val="00BC308C"/>
    <w:rsid w:val="00BC6774"/>
    <w:rsid w:val="00BC7F8F"/>
    <w:rsid w:val="00BD025C"/>
    <w:rsid w:val="00BD1D72"/>
    <w:rsid w:val="00BD41D8"/>
    <w:rsid w:val="00BD6DA1"/>
    <w:rsid w:val="00BE0066"/>
    <w:rsid w:val="00BE047F"/>
    <w:rsid w:val="00BE52BE"/>
    <w:rsid w:val="00BE624C"/>
    <w:rsid w:val="00BF3E95"/>
    <w:rsid w:val="00BF66C1"/>
    <w:rsid w:val="00BF6956"/>
    <w:rsid w:val="00BF6F42"/>
    <w:rsid w:val="00C03A64"/>
    <w:rsid w:val="00C07D5A"/>
    <w:rsid w:val="00C10E48"/>
    <w:rsid w:val="00C13864"/>
    <w:rsid w:val="00C2336D"/>
    <w:rsid w:val="00C24B6F"/>
    <w:rsid w:val="00C252B2"/>
    <w:rsid w:val="00C25D96"/>
    <w:rsid w:val="00C319BE"/>
    <w:rsid w:val="00C42953"/>
    <w:rsid w:val="00C435B9"/>
    <w:rsid w:val="00C46CF9"/>
    <w:rsid w:val="00C517DF"/>
    <w:rsid w:val="00C5394D"/>
    <w:rsid w:val="00C62C76"/>
    <w:rsid w:val="00C65356"/>
    <w:rsid w:val="00C67949"/>
    <w:rsid w:val="00C75298"/>
    <w:rsid w:val="00C75933"/>
    <w:rsid w:val="00C77C15"/>
    <w:rsid w:val="00C83474"/>
    <w:rsid w:val="00C84BDB"/>
    <w:rsid w:val="00C92217"/>
    <w:rsid w:val="00C94CEC"/>
    <w:rsid w:val="00C95131"/>
    <w:rsid w:val="00C95C46"/>
    <w:rsid w:val="00CA265A"/>
    <w:rsid w:val="00CA32A2"/>
    <w:rsid w:val="00CA445B"/>
    <w:rsid w:val="00CA5D54"/>
    <w:rsid w:val="00CA7EB9"/>
    <w:rsid w:val="00CB0405"/>
    <w:rsid w:val="00CB14DA"/>
    <w:rsid w:val="00CB7ABF"/>
    <w:rsid w:val="00CC0B37"/>
    <w:rsid w:val="00CC441B"/>
    <w:rsid w:val="00CC52EC"/>
    <w:rsid w:val="00CD4B1B"/>
    <w:rsid w:val="00CE03AF"/>
    <w:rsid w:val="00CE0748"/>
    <w:rsid w:val="00CE214B"/>
    <w:rsid w:val="00CE42A6"/>
    <w:rsid w:val="00CE6AAE"/>
    <w:rsid w:val="00CF0AEB"/>
    <w:rsid w:val="00CF1013"/>
    <w:rsid w:val="00CF39FD"/>
    <w:rsid w:val="00CF3A94"/>
    <w:rsid w:val="00CF595B"/>
    <w:rsid w:val="00CF6F7E"/>
    <w:rsid w:val="00D00DC9"/>
    <w:rsid w:val="00D02979"/>
    <w:rsid w:val="00D04F22"/>
    <w:rsid w:val="00D10957"/>
    <w:rsid w:val="00D11B91"/>
    <w:rsid w:val="00D216F1"/>
    <w:rsid w:val="00D21C03"/>
    <w:rsid w:val="00D27FE4"/>
    <w:rsid w:val="00D30788"/>
    <w:rsid w:val="00D314F3"/>
    <w:rsid w:val="00D34959"/>
    <w:rsid w:val="00D35ED1"/>
    <w:rsid w:val="00D40057"/>
    <w:rsid w:val="00D425C8"/>
    <w:rsid w:val="00D46AA4"/>
    <w:rsid w:val="00D570AD"/>
    <w:rsid w:val="00D57B6C"/>
    <w:rsid w:val="00D620CF"/>
    <w:rsid w:val="00D67DC2"/>
    <w:rsid w:val="00D70DCF"/>
    <w:rsid w:val="00D71E7C"/>
    <w:rsid w:val="00D737D1"/>
    <w:rsid w:val="00D76F18"/>
    <w:rsid w:val="00D855A2"/>
    <w:rsid w:val="00D879C9"/>
    <w:rsid w:val="00D91E78"/>
    <w:rsid w:val="00D95F8C"/>
    <w:rsid w:val="00D9785B"/>
    <w:rsid w:val="00DA28FB"/>
    <w:rsid w:val="00DA361B"/>
    <w:rsid w:val="00DA4567"/>
    <w:rsid w:val="00DA6DC0"/>
    <w:rsid w:val="00DB1B86"/>
    <w:rsid w:val="00DB2AAD"/>
    <w:rsid w:val="00DB53E9"/>
    <w:rsid w:val="00DC0446"/>
    <w:rsid w:val="00DC0FDA"/>
    <w:rsid w:val="00DC2183"/>
    <w:rsid w:val="00DC242C"/>
    <w:rsid w:val="00DC4E34"/>
    <w:rsid w:val="00DD6181"/>
    <w:rsid w:val="00DD6C49"/>
    <w:rsid w:val="00DE069E"/>
    <w:rsid w:val="00DE1CC0"/>
    <w:rsid w:val="00DE287A"/>
    <w:rsid w:val="00DE41CB"/>
    <w:rsid w:val="00DE78F9"/>
    <w:rsid w:val="00DF27A7"/>
    <w:rsid w:val="00DF5B49"/>
    <w:rsid w:val="00E066D7"/>
    <w:rsid w:val="00E0754C"/>
    <w:rsid w:val="00E07BBB"/>
    <w:rsid w:val="00E1327A"/>
    <w:rsid w:val="00E14776"/>
    <w:rsid w:val="00E21F3E"/>
    <w:rsid w:val="00E21F45"/>
    <w:rsid w:val="00E2549A"/>
    <w:rsid w:val="00E273AC"/>
    <w:rsid w:val="00E27F1B"/>
    <w:rsid w:val="00E34D09"/>
    <w:rsid w:val="00E363FC"/>
    <w:rsid w:val="00E4345F"/>
    <w:rsid w:val="00E53082"/>
    <w:rsid w:val="00E6004F"/>
    <w:rsid w:val="00E62CA8"/>
    <w:rsid w:val="00E64E26"/>
    <w:rsid w:val="00E736DE"/>
    <w:rsid w:val="00E814D8"/>
    <w:rsid w:val="00E87D48"/>
    <w:rsid w:val="00E90797"/>
    <w:rsid w:val="00E96463"/>
    <w:rsid w:val="00E97469"/>
    <w:rsid w:val="00E97F94"/>
    <w:rsid w:val="00EA1070"/>
    <w:rsid w:val="00EA351F"/>
    <w:rsid w:val="00EB1667"/>
    <w:rsid w:val="00EB37C8"/>
    <w:rsid w:val="00EB4A62"/>
    <w:rsid w:val="00EB5103"/>
    <w:rsid w:val="00EB61C4"/>
    <w:rsid w:val="00EC1066"/>
    <w:rsid w:val="00EC148C"/>
    <w:rsid w:val="00EC1543"/>
    <w:rsid w:val="00EC579F"/>
    <w:rsid w:val="00EC72F0"/>
    <w:rsid w:val="00EE260E"/>
    <w:rsid w:val="00EE3F28"/>
    <w:rsid w:val="00EE44C9"/>
    <w:rsid w:val="00EF13E3"/>
    <w:rsid w:val="00EF4576"/>
    <w:rsid w:val="00EF59DD"/>
    <w:rsid w:val="00EF6434"/>
    <w:rsid w:val="00EF6D85"/>
    <w:rsid w:val="00F049EC"/>
    <w:rsid w:val="00F07FE1"/>
    <w:rsid w:val="00F12063"/>
    <w:rsid w:val="00F12EE9"/>
    <w:rsid w:val="00F12EEA"/>
    <w:rsid w:val="00F13DF7"/>
    <w:rsid w:val="00F14CBD"/>
    <w:rsid w:val="00F15FD6"/>
    <w:rsid w:val="00F211DA"/>
    <w:rsid w:val="00F21483"/>
    <w:rsid w:val="00F245FD"/>
    <w:rsid w:val="00F276BF"/>
    <w:rsid w:val="00F33D67"/>
    <w:rsid w:val="00F51B73"/>
    <w:rsid w:val="00F52003"/>
    <w:rsid w:val="00F5344C"/>
    <w:rsid w:val="00F57285"/>
    <w:rsid w:val="00F614DE"/>
    <w:rsid w:val="00F66093"/>
    <w:rsid w:val="00F72C1F"/>
    <w:rsid w:val="00F74B8B"/>
    <w:rsid w:val="00F75005"/>
    <w:rsid w:val="00F75ADA"/>
    <w:rsid w:val="00F82425"/>
    <w:rsid w:val="00F82D10"/>
    <w:rsid w:val="00F8616F"/>
    <w:rsid w:val="00F93A86"/>
    <w:rsid w:val="00F9636A"/>
    <w:rsid w:val="00FA2728"/>
    <w:rsid w:val="00FA3DD7"/>
    <w:rsid w:val="00FB292A"/>
    <w:rsid w:val="00FC4EE4"/>
    <w:rsid w:val="00FD1183"/>
    <w:rsid w:val="00FD4893"/>
    <w:rsid w:val="00FD7D3E"/>
    <w:rsid w:val="00FE7195"/>
    <w:rsid w:val="00FF222D"/>
    <w:rsid w:val="00FF477A"/>
    <w:rsid w:val="0524AE50"/>
    <w:rsid w:val="404DFC5B"/>
    <w:rsid w:val="427EC0BE"/>
    <w:rsid w:val="56BF0C9D"/>
    <w:rsid w:val="66D4A661"/>
    <w:rsid w:val="6B2BB5A7"/>
    <w:rsid w:val="78FCB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6CA96A7C"/>
  <w15:docId w15:val="{9024494C-0F36-428F-8EC9-7D250C18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3DE"/>
    <w:rPr>
      <w:sz w:val="24"/>
      <w:lang w:eastAsia="en-US"/>
    </w:rPr>
  </w:style>
  <w:style w:type="paragraph" w:styleId="Heading1">
    <w:name w:val="heading 1"/>
    <w:aliases w:val="Part"/>
    <w:basedOn w:val="Normal"/>
    <w:next w:val="Heading2"/>
    <w:qFormat/>
    <w:pPr>
      <w:spacing w:after="240"/>
      <w:jc w:val="center"/>
      <w:outlineLvl w:val="0"/>
    </w:pPr>
    <w:rPr>
      <w:rFonts w:ascii="Arial" w:hAnsi="Arial"/>
      <w:b/>
      <w:sz w:val="32"/>
    </w:rPr>
  </w:style>
  <w:style w:type="paragraph" w:styleId="Heading2">
    <w:name w:val="heading 2"/>
    <w:aliases w:val="Chapter Title"/>
    <w:basedOn w:val="Normal"/>
    <w:next w:val="Heading4"/>
    <w:qFormat/>
    <w:rsid w:val="008321AB"/>
    <w:pPr>
      <w:spacing w:after="240"/>
      <w:jc w:val="center"/>
      <w:outlineLvl w:val="1"/>
    </w:pPr>
    <w:rPr>
      <w:rFonts w:ascii="Arial" w:hAnsi="Arial"/>
      <w:b/>
      <w:sz w:val="28"/>
    </w:rPr>
  </w:style>
  <w:style w:type="paragraph" w:styleId="Heading3">
    <w:name w:val="heading 3"/>
    <w:aliases w:val="Section"/>
    <w:basedOn w:val="Normal"/>
    <w:next w:val="Heading4"/>
    <w:qFormat/>
    <w:pPr>
      <w:spacing w:after="240"/>
      <w:jc w:val="center"/>
      <w:outlineLvl w:val="2"/>
    </w:pPr>
    <w:rPr>
      <w:rFonts w:ascii="Arial" w:hAnsi="Arial"/>
      <w:b/>
      <w:sz w:val="32"/>
    </w:rPr>
  </w:style>
  <w:style w:type="paragraph" w:styleId="Heading4">
    <w:name w:val="heading 4"/>
    <w:aliases w:val="Map Title"/>
    <w:basedOn w:val="Normal"/>
    <w:next w:val="Normal"/>
    <w:qFormat/>
    <w:rsid w:val="001A105C"/>
    <w:pPr>
      <w:spacing w:after="240"/>
      <w:outlineLvl w:val="3"/>
    </w:pPr>
    <w:rPr>
      <w:rFonts w:ascii="Arial" w:hAnsi="Arial"/>
      <w:b/>
      <w:sz w:val="28"/>
    </w:rPr>
  </w:style>
  <w:style w:type="paragraph" w:styleId="Heading5">
    <w:name w:val="heading 5"/>
    <w:aliases w:val="Block Label"/>
    <w:basedOn w:val="Normal"/>
    <w:next w:val="Normal"/>
    <w:qFormat/>
    <w:rsid w:val="00DD6C49"/>
    <w:pPr>
      <w:outlineLvl w:val="4"/>
    </w:pPr>
    <w:rPr>
      <w:b/>
      <w:sz w:val="20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/>
    </w:rPr>
  </w:style>
  <w:style w:type="paragraph" w:customStyle="1" w:styleId="BlockLine">
    <w:name w:val="Block Line"/>
    <w:basedOn w:val="Normal"/>
    <w:next w:val="Normal"/>
    <w:pPr>
      <w:pBdr>
        <w:top w:val="single" w:sz="6" w:space="1" w:color="auto"/>
        <w:between w:val="single" w:sz="6" w:space="1" w:color="auto"/>
      </w:pBdr>
      <w:spacing w:before="240"/>
      <w:ind w:left="1700"/>
    </w:pPr>
  </w:style>
  <w:style w:type="paragraph" w:styleId="BlockText">
    <w:name w:val="Block Text"/>
    <w:basedOn w:val="Normal"/>
    <w:link w:val="BlockTextChar"/>
    <w:qFormat/>
  </w:style>
  <w:style w:type="paragraph" w:customStyle="1" w:styleId="BulletText1">
    <w:name w:val="Bullet Text 1"/>
    <w:basedOn w:val="Normal"/>
    <w:rsid w:val="00A01A41"/>
    <w:pPr>
      <w:numPr>
        <w:numId w:val="1"/>
      </w:numPr>
      <w:ind w:left="360"/>
    </w:pPr>
  </w:style>
  <w:style w:type="paragraph" w:customStyle="1" w:styleId="BulletText2">
    <w:name w:val="Bullet Text 2"/>
    <w:basedOn w:val="BulletText1"/>
    <w:rsid w:val="008321AB"/>
    <w:pPr>
      <w:ind w:left="714" w:hanging="357"/>
    </w:pPr>
  </w:style>
  <w:style w:type="paragraph" w:customStyle="1" w:styleId="ContinuedOnNextPa">
    <w:name w:val="Continued On Next Pa"/>
    <w:basedOn w:val="Normal"/>
    <w:next w:val="Normal"/>
    <w:pPr>
      <w:pBdr>
        <w:top w:val="single" w:sz="6" w:space="1" w:color="auto"/>
        <w:between w:val="single" w:sz="6" w:space="1" w:color="auto"/>
      </w:pBdr>
      <w:ind w:left="1700"/>
      <w:jc w:val="right"/>
    </w:pPr>
    <w:rPr>
      <w:i/>
      <w:sz w:val="20"/>
    </w:rPr>
  </w:style>
  <w:style w:type="paragraph" w:customStyle="1" w:styleId="ContinuedTableLabe">
    <w:name w:val="Continued Table Labe"/>
    <w:basedOn w:val="Normal"/>
    <w:rPr>
      <w:b/>
    </w:rPr>
  </w:style>
  <w:style w:type="paragraph" w:customStyle="1" w:styleId="MapTitleContinued">
    <w:name w:val="Map Title. Continued"/>
    <w:basedOn w:val="Normal"/>
    <w:pPr>
      <w:spacing w:after="240"/>
    </w:pPr>
    <w:rPr>
      <w:rFonts w:ascii="Helvetica" w:hAnsi="Helvetica"/>
      <w:b/>
      <w:sz w:val="32"/>
    </w:rPr>
  </w:style>
  <w:style w:type="paragraph" w:customStyle="1" w:styleId="MemoLine">
    <w:name w:val="Memo Line"/>
    <w:basedOn w:val="BlockLine"/>
    <w:next w:val="Normal"/>
    <w:pPr>
      <w:ind w:left="0"/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TableText">
    <w:name w:val="Table Text"/>
    <w:basedOn w:val="Normal"/>
    <w:rsid w:val="00DD6C49"/>
    <w:pPr>
      <w:spacing w:before="40" w:after="40"/>
    </w:pPr>
  </w:style>
  <w:style w:type="paragraph" w:customStyle="1" w:styleId="NoteText">
    <w:name w:val="Note Text"/>
    <w:basedOn w:val="BlockText"/>
  </w:style>
  <w:style w:type="paragraph" w:customStyle="1" w:styleId="TableHeaderText">
    <w:name w:val="Table Header Text"/>
    <w:basedOn w:val="TableText"/>
    <w:pPr>
      <w:jc w:val="center"/>
    </w:pPr>
    <w:rPr>
      <w:b/>
    </w:rPr>
  </w:style>
  <w:style w:type="paragraph" w:customStyle="1" w:styleId="EmbeddedText">
    <w:name w:val="Embedded Text"/>
    <w:basedOn w:val="TableText"/>
  </w:style>
  <w:style w:type="paragraph" w:customStyle="1" w:styleId="Perihal">
    <w:name w:val="Perihal"/>
    <w:basedOn w:val="Normal"/>
  </w:style>
  <w:style w:type="table" w:styleId="TableGrid">
    <w:name w:val="Table Grid"/>
    <w:basedOn w:val="TableNormal"/>
    <w:uiPriority w:val="59"/>
    <w:rsid w:val="00B47D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47D3B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Title">
    <w:name w:val="Title"/>
    <w:basedOn w:val="Normal"/>
    <w:link w:val="TitleChar"/>
    <w:qFormat/>
    <w:rsid w:val="003D5E72"/>
    <w:pPr>
      <w:jc w:val="center"/>
    </w:pPr>
    <w:rPr>
      <w:b/>
      <w:u w:val="single"/>
    </w:rPr>
  </w:style>
  <w:style w:type="character" w:customStyle="1" w:styleId="TitleChar">
    <w:name w:val="Title Char"/>
    <w:basedOn w:val="DefaultParagraphFont"/>
    <w:link w:val="Title"/>
    <w:rsid w:val="003D5E72"/>
    <w:rPr>
      <w:b/>
      <w:sz w:val="24"/>
      <w:u w:val="single"/>
      <w:lang w:eastAsia="en-US"/>
    </w:rPr>
  </w:style>
  <w:style w:type="paragraph" w:styleId="ListParagraph">
    <w:name w:val="List Paragraph"/>
    <w:basedOn w:val="Normal"/>
    <w:uiPriority w:val="34"/>
    <w:qFormat/>
    <w:rsid w:val="003D5E72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35314"/>
    <w:rPr>
      <w:i/>
      <w:iCs/>
    </w:rPr>
  </w:style>
  <w:style w:type="table" w:customStyle="1" w:styleId="TableGrid1">
    <w:name w:val="Table Grid1"/>
    <w:basedOn w:val="TableNormal"/>
    <w:next w:val="TableGrid"/>
    <w:rsid w:val="00935314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375E7"/>
    <w:pPr>
      <w:autoSpaceDE w:val="0"/>
      <w:autoSpaceDN w:val="0"/>
      <w:adjustRightInd w:val="0"/>
    </w:pPr>
    <w:rPr>
      <w:rFonts w:ascii="Calibri" w:eastAsiaTheme="minorHAnsi" w:hAnsi="Calibri" w:cs="Calibri"/>
      <w:color w:val="000000"/>
      <w:sz w:val="24"/>
      <w:szCs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F12063"/>
    <w:rPr>
      <w:sz w:val="24"/>
      <w:lang w:eastAsia="en-US"/>
    </w:rPr>
  </w:style>
  <w:style w:type="character" w:customStyle="1" w:styleId="BlockTextChar">
    <w:name w:val="Block Text Char"/>
    <w:link w:val="BlockText"/>
    <w:qFormat/>
    <w:rsid w:val="00077F89"/>
    <w:rPr>
      <w:sz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03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03F4"/>
    <w:rPr>
      <w:rFonts w:ascii="Segoe UI" w:hAnsi="Segoe UI" w:cs="Segoe UI"/>
      <w:sz w:val="18"/>
      <w:szCs w:val="18"/>
      <w:lang w:eastAsia="en-US"/>
    </w:rPr>
  </w:style>
  <w:style w:type="paragraph" w:styleId="CommentText">
    <w:name w:val="annotation text"/>
    <w:basedOn w:val="Normal"/>
    <w:link w:val="CommentTextChar"/>
    <w:uiPriority w:val="99"/>
    <w:unhideWhenUsed/>
    <w:rsid w:val="00501E8E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01E8E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501E8E"/>
    <w:pPr>
      <w:overflowPunct w:val="0"/>
      <w:autoSpaceDE w:val="0"/>
      <w:autoSpaceDN w:val="0"/>
      <w:adjustRightInd w:val="0"/>
      <w:textAlignment w:val="baseline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01E8E"/>
    <w:rPr>
      <w:b/>
      <w:bCs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4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CE214B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val="en-ID" w:eastAsia="en-US"/>
    </w:rPr>
  </w:style>
  <w:style w:type="character" w:styleId="Hyperlink">
    <w:name w:val="Hyperlink"/>
    <w:basedOn w:val="DefaultParagraphFont"/>
    <w:uiPriority w:val="99"/>
    <w:unhideWhenUsed/>
    <w:rsid w:val="00CE214B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B4D6F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0371F1"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C95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oter" Target="footer4.xml"/><Relationship Id="rId3" Type="http://schemas.openxmlformats.org/officeDocument/2006/relationships/customXml" Target="../customXml/item3.xml"/><Relationship Id="rId21" Type="http://schemas.openxmlformats.org/officeDocument/2006/relationships/hyperlink" Target="https://verifikasi.bca.co.id/document/view/" TargetMode="Externa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19" Type="http://schemas.openxmlformats.org/officeDocument/2006/relationships/header" Target="header4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fontTable" Target="fontTable.xml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064063\Downloads\INFOMAP%202013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263B82719C64185A6B69740707B3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258CB1-DE92-492C-B37B-1D6634F9889C}"/>
      </w:docPartPr>
      <w:docPartBody>
        <w:p w:rsidR="005775EB" w:rsidRDefault="007F24DD" w:rsidP="007F24DD">
          <w:pPr>
            <w:pStyle w:val="5263B82719C64185A6B69740707B3F7719"/>
          </w:pPr>
          <w:r w:rsidRPr="00BB4D6F">
            <w:rPr>
              <w:rStyle w:val="PlaceholderText"/>
              <w:rFonts w:asciiTheme="minorHAnsi" w:hAnsiTheme="minorHAnsi" w:cstheme="minorHAnsi"/>
              <w:color w:val="0E2841" w:themeColor="text2"/>
              <w:sz w:val="20"/>
            </w:rPr>
            <w:t>[</w:t>
          </w:r>
          <w:r>
            <w:rPr>
              <w:rStyle w:val="PlaceholderText"/>
              <w:rFonts w:asciiTheme="minorHAnsi" w:hAnsiTheme="minorHAnsi" w:cstheme="minorHAnsi"/>
              <w:color w:val="0E2841" w:themeColor="text2"/>
              <w:sz w:val="20"/>
            </w:rPr>
            <w:t>No</w:t>
          </w:r>
          <w:r w:rsidRPr="00BB4D6F">
            <w:rPr>
              <w:rStyle w:val="PlaceholderText"/>
              <w:rFonts w:asciiTheme="minorHAnsi" w:hAnsiTheme="minorHAnsi" w:cstheme="minorHAnsi"/>
              <w:color w:val="0E2841" w:themeColor="text2"/>
              <w:sz w:val="20"/>
            </w:rPr>
            <w:t xml:space="preserve"> </w:t>
          </w:r>
          <w:r>
            <w:rPr>
              <w:rStyle w:val="PlaceholderText"/>
              <w:rFonts w:asciiTheme="minorHAnsi" w:hAnsiTheme="minorHAnsi" w:cstheme="minorHAnsi"/>
              <w:color w:val="0E2841" w:themeColor="text2"/>
              <w:sz w:val="20"/>
            </w:rPr>
            <w:t>Memo</w:t>
          </w:r>
          <w:r w:rsidRPr="00BB4D6F">
            <w:rPr>
              <w:rStyle w:val="PlaceholderText"/>
              <w:rFonts w:asciiTheme="minorHAnsi" w:hAnsiTheme="minorHAnsi" w:cstheme="minorHAnsi"/>
              <w:color w:val="0E2841" w:themeColor="text2"/>
              <w:sz w:val="20"/>
            </w:rPr>
            <w:t>]</w:t>
          </w:r>
        </w:p>
      </w:docPartBody>
    </w:docPart>
    <w:docPart>
      <w:docPartPr>
        <w:name w:val="26B4076B0D164D7CB0384C447BE66E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C56D39-311B-4D7A-B378-EC5549DFA31E}"/>
      </w:docPartPr>
      <w:docPartBody>
        <w:p w:rsidR="005775EB" w:rsidRDefault="007F24DD" w:rsidP="007F24DD">
          <w:pPr>
            <w:pStyle w:val="26B4076B0D164D7CB0384C447BE66E3219"/>
          </w:pPr>
          <w:r w:rsidRPr="00D35ED1">
            <w:rPr>
              <w:rStyle w:val="PlaceholderText"/>
              <w:rFonts w:asciiTheme="minorHAnsi" w:hAnsiTheme="minorHAnsi" w:cstheme="minorHAnsi"/>
              <w:b/>
            </w:rPr>
            <w:t>[Judul Request]</w:t>
          </w:r>
        </w:p>
      </w:docPartBody>
    </w:docPart>
    <w:docPart>
      <w:docPartPr>
        <w:name w:val="0CC5FE88B3384AE3ABD541925306DDA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1F682E-568B-498A-BD40-00CED7D08E87}"/>
      </w:docPartPr>
      <w:docPartBody>
        <w:p w:rsidR="005775EB" w:rsidRDefault="007F24DD" w:rsidP="007F24DD">
          <w:pPr>
            <w:pStyle w:val="0CC5FE88B3384AE3ABD541925306DDA318"/>
          </w:pPr>
          <w:r w:rsidRPr="00E53082">
            <w:rPr>
              <w:rStyle w:val="PlaceholderText"/>
              <w:rFonts w:asciiTheme="minorHAnsi" w:hAnsiTheme="minorHAnsi" w:cstheme="minorHAnsi"/>
              <w:color w:val="404040" w:themeColor="text1" w:themeTint="BF"/>
              <w:sz w:val="20"/>
            </w:rPr>
            <w:t>[Request Log]</w:t>
          </w:r>
        </w:p>
      </w:docPartBody>
    </w:docPart>
    <w:docPart>
      <w:docPartPr>
        <w:name w:val="A4B19EA748034189A446B96E9CBC3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14666C-DC7B-4EB0-ADE8-D5078D4D8027}"/>
      </w:docPartPr>
      <w:docPartBody>
        <w:p w:rsidR="005775EB" w:rsidRDefault="007F24DD" w:rsidP="007F24DD">
          <w:pPr>
            <w:pStyle w:val="A4B19EA748034189A446B96E9CBC3F6F18"/>
          </w:pPr>
          <w:r w:rsidRPr="00E53082">
            <w:rPr>
              <w:rStyle w:val="PlaceholderText"/>
              <w:rFonts w:asciiTheme="minorHAnsi" w:hAnsiTheme="minorHAnsi" w:cstheme="minorHAnsi"/>
              <w:color w:val="404040" w:themeColor="text1" w:themeTint="BF"/>
              <w:sz w:val="20"/>
            </w:rPr>
            <w:t>[Approval Log]</w:t>
          </w:r>
        </w:p>
      </w:docPartBody>
    </w:docPart>
    <w:docPart>
      <w:docPartPr>
        <w:name w:val="823246EC6FCC428994D7BDE9A731A0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F3F6EA-D142-4994-A18D-881C81977E4A}"/>
      </w:docPartPr>
      <w:docPartBody>
        <w:p w:rsidR="00F33056" w:rsidRDefault="007F24DD" w:rsidP="007F24DD">
          <w:pPr>
            <w:pStyle w:val="823246EC6FCC428994D7BDE9A731A05817"/>
          </w:pPr>
          <w:r w:rsidRPr="001A4A36">
            <w:rPr>
              <w:rStyle w:val="PlaceholderText"/>
              <w:rFonts w:asciiTheme="minorHAnsi" w:hAnsiTheme="minorHAnsi" w:cstheme="minorHAnsi"/>
              <w:color w:val="404040" w:themeColor="text1" w:themeTint="BF"/>
              <w:sz w:val="20"/>
            </w:rPr>
            <w:t>[Kepada]</w:t>
          </w:r>
        </w:p>
      </w:docPartBody>
    </w:docPart>
    <w:docPart>
      <w:docPartPr>
        <w:name w:val="A758DBC1A20A4D6BAA351CAD03DF1A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143933-8F2D-4A29-A03A-658FA02A31BE}"/>
      </w:docPartPr>
      <w:docPartBody>
        <w:p w:rsidR="00F33056" w:rsidRDefault="007F24DD" w:rsidP="007F24DD">
          <w:pPr>
            <w:pStyle w:val="A758DBC1A20A4D6BAA351CAD03DF1AFB17"/>
          </w:pPr>
          <w:r w:rsidRPr="001A4A36">
            <w:rPr>
              <w:rStyle w:val="PlaceholderText"/>
              <w:rFonts w:asciiTheme="minorHAnsi" w:hAnsiTheme="minorHAnsi" w:cstheme="minorHAnsi"/>
              <w:color w:val="404040" w:themeColor="text1" w:themeTint="BF"/>
              <w:sz w:val="20"/>
            </w:rPr>
            <w:t>[Tembusan]</w:t>
          </w:r>
        </w:p>
      </w:docPartBody>
    </w:docPart>
    <w:docPart>
      <w:docPartPr>
        <w:name w:val="810443B8936A44F49F112BAD98B068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0C122B-60DA-4539-805A-5C5BFE7C4EC9}"/>
      </w:docPartPr>
      <w:docPartBody>
        <w:p w:rsidR="00F33056" w:rsidRDefault="007F24DD" w:rsidP="007F24DD">
          <w:pPr>
            <w:pStyle w:val="810443B8936A44F49F112BAD98B068D117"/>
          </w:pPr>
          <w:r w:rsidRPr="001A4A36">
            <w:rPr>
              <w:rStyle w:val="PlaceholderText"/>
              <w:rFonts w:asciiTheme="minorHAnsi" w:hAnsiTheme="minorHAnsi" w:cstheme="minorHAnsi"/>
              <w:color w:val="404040" w:themeColor="text1" w:themeTint="BF"/>
              <w:sz w:val="20"/>
            </w:rPr>
            <w:t>[</w:t>
          </w:r>
          <w:r>
            <w:rPr>
              <w:rStyle w:val="PlaceholderText"/>
              <w:rFonts w:asciiTheme="minorHAnsi" w:hAnsiTheme="minorHAnsi" w:cstheme="minorHAnsi"/>
              <w:color w:val="404040" w:themeColor="text1" w:themeTint="BF"/>
              <w:sz w:val="20"/>
            </w:rPr>
            <w:t>Unit</w:t>
          </w:r>
          <w:r w:rsidRPr="001A4A36">
            <w:rPr>
              <w:rStyle w:val="PlaceholderText"/>
              <w:rFonts w:asciiTheme="minorHAnsi" w:hAnsiTheme="minorHAnsi" w:cstheme="minorHAnsi"/>
              <w:color w:val="404040" w:themeColor="text1" w:themeTint="BF"/>
              <w:sz w:val="20"/>
            </w:rPr>
            <w:t xml:space="preserve"> Pembuat]</w:t>
          </w:r>
        </w:p>
      </w:docPartBody>
    </w:docPart>
    <w:docPart>
      <w:docPartPr>
        <w:name w:val="EC41B437C7AD4673B9FDDDC18423EC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73ECD2-FC77-4995-80DD-B57056D12F19}"/>
      </w:docPartPr>
      <w:docPartBody>
        <w:p w:rsidR="00754707" w:rsidRDefault="007F24DD" w:rsidP="007F24DD">
          <w:pPr>
            <w:pStyle w:val="EC41B437C7AD4673B9FDDDC18423EC2E14"/>
          </w:pPr>
          <w:r w:rsidRPr="00D35ED1">
            <w:rPr>
              <w:rStyle w:val="PlaceholderText"/>
              <w:rFonts w:asciiTheme="minorHAnsi" w:hAnsiTheme="minorHAnsi" w:cstheme="minorHAnsi"/>
              <w:color w:val="0E2841" w:themeColor="text2"/>
              <w:sz w:val="20"/>
            </w:rPr>
            <w:t>[Total Lembar]</w:t>
          </w:r>
        </w:p>
      </w:docPartBody>
    </w:docPart>
    <w:docPart>
      <w:docPartPr>
        <w:name w:val="DBEDAB54043D448EA2E59381026579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C362C5-F3BA-4785-B02C-1CD93E29C3DF}"/>
      </w:docPartPr>
      <w:docPartBody>
        <w:p w:rsidR="009B6E42" w:rsidRDefault="007F24DD" w:rsidP="007F24DD">
          <w:pPr>
            <w:pStyle w:val="DBEDAB54043D448EA2E59381026579DF11"/>
          </w:pPr>
          <w:r w:rsidRPr="00E53082">
            <w:rPr>
              <w:rStyle w:val="PlaceholderText"/>
              <w:rFonts w:asciiTheme="minorHAnsi" w:hAnsiTheme="minorHAnsi" w:cstheme="minorHAnsi"/>
              <w:color w:val="404040" w:themeColor="text1" w:themeTint="BF"/>
              <w:sz w:val="20"/>
            </w:rPr>
            <w:t>[Release Log]</w:t>
          </w:r>
        </w:p>
      </w:docPartBody>
    </w:docPart>
    <w:docPart>
      <w:docPartPr>
        <w:name w:val="1ABD3FE2126943398E2C0B257AB68D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79DFF7-FA0A-40FD-ADF8-968A92A4F6B3}"/>
      </w:docPartPr>
      <w:docPartBody>
        <w:p w:rsidR="00180AED" w:rsidRDefault="007F24DD" w:rsidP="007F24DD">
          <w:pPr>
            <w:pStyle w:val="1ABD3FE2126943398E2C0B257AB68DAC8"/>
          </w:pPr>
          <w:r w:rsidRPr="001A4A36">
            <w:rPr>
              <w:rStyle w:val="PlaceholderText"/>
              <w:rFonts w:asciiTheme="minorHAnsi" w:hAnsiTheme="minorHAnsi" w:cstheme="minorHAnsi"/>
              <w:color w:val="404040" w:themeColor="text1" w:themeTint="BF"/>
              <w:sz w:val="20"/>
            </w:rPr>
            <w:t>[Divisi]</w:t>
          </w:r>
        </w:p>
      </w:docPartBody>
    </w:docPart>
    <w:docPart>
      <w:docPartPr>
        <w:name w:val="003F5DD0B00446809B41786BBE7D77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0034F-7FA2-4924-AEE0-AE6168714171}"/>
      </w:docPartPr>
      <w:docPartBody>
        <w:p w:rsidR="00B51F5F" w:rsidRDefault="007F24DD" w:rsidP="007F24DD">
          <w:pPr>
            <w:pStyle w:val="003F5DD0B00446809B41786BBE7D771E7"/>
          </w:pPr>
          <w:r w:rsidRPr="00510D54">
            <w:rPr>
              <w:rStyle w:val="PlaceholderText"/>
              <w:sz w:val="22"/>
            </w:rPr>
            <w:t>[</w:t>
          </w:r>
          <w:r>
            <w:rPr>
              <w:rStyle w:val="PlaceholderText"/>
              <w:sz w:val="22"/>
            </w:rPr>
            <w:t>No Memo</w:t>
          </w:r>
          <w:r w:rsidRPr="00510D54">
            <w:rPr>
              <w:rStyle w:val="PlaceholderText"/>
              <w:sz w:val="22"/>
            </w:rPr>
            <w:t>]</w:t>
          </w:r>
        </w:p>
      </w:docPartBody>
    </w:docPart>
    <w:docPart>
      <w:docPartPr>
        <w:name w:val="F74FE784D33C4D6DACE412A40110B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0BAC10-53B6-40E4-8E8B-B2DE84CFC702}"/>
      </w:docPartPr>
      <w:docPartBody>
        <w:p w:rsidR="00045D28" w:rsidRDefault="007F24DD" w:rsidP="007F24DD">
          <w:pPr>
            <w:pStyle w:val="F74FE784D33C4D6DACE412A40110B2FA7"/>
          </w:pPr>
          <w:r w:rsidRPr="00510D54">
            <w:rPr>
              <w:rStyle w:val="PlaceholderText"/>
              <w:sz w:val="22"/>
            </w:rPr>
            <w:t>[Tanggal</w:t>
          </w:r>
          <w:r>
            <w:rPr>
              <w:rStyle w:val="PlaceholderText"/>
              <w:sz w:val="22"/>
            </w:rPr>
            <w:t xml:space="preserve"> Rilis</w:t>
          </w:r>
          <w:r w:rsidRPr="00510D54">
            <w:rPr>
              <w:rStyle w:val="PlaceholderText"/>
              <w:sz w:val="22"/>
            </w:rPr>
            <w:t>]</w:t>
          </w:r>
        </w:p>
      </w:docPartBody>
    </w:docPart>
    <w:docPart>
      <w:docPartPr>
        <w:name w:val="3BC6F078A32B43F2A80FD0AB286886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7FAF9B-C5B4-4C9B-8BCD-31C18C54CFC9}"/>
      </w:docPartPr>
      <w:docPartBody>
        <w:p w:rsidR="00F5524D" w:rsidRDefault="007F24DD" w:rsidP="007F24DD">
          <w:pPr>
            <w:pStyle w:val="3BC6F078A32B43F2A80FD0AB286886F07"/>
          </w:pPr>
          <w:r w:rsidRPr="009110EC">
            <w:rPr>
              <w:rStyle w:val="PlaceholderText"/>
              <w:sz w:val="22"/>
            </w:rPr>
            <w:t>[No Memo]</w:t>
          </w:r>
        </w:p>
      </w:docPartBody>
    </w:docPart>
    <w:docPart>
      <w:docPartPr>
        <w:name w:val="E0302555D65F42DDB8575E544BC29A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82A48C-364D-40F3-BC41-376C8A33F4AE}"/>
      </w:docPartPr>
      <w:docPartBody>
        <w:p w:rsidR="00F5524D" w:rsidRDefault="007F24DD" w:rsidP="007F24DD">
          <w:pPr>
            <w:pStyle w:val="E0302555D65F42DDB8575E544BC29A797"/>
          </w:pPr>
          <w:r w:rsidRPr="009110EC">
            <w:rPr>
              <w:rStyle w:val="PlaceholderText"/>
              <w:sz w:val="22"/>
            </w:rPr>
            <w:t>[Tanggal Rilis]</w:t>
          </w:r>
        </w:p>
      </w:docPartBody>
    </w:docPart>
    <w:docPart>
      <w:docPartPr>
        <w:name w:val="3A9630279AD342EFA90C88BE316F6E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3A0705-27CB-4A98-8379-8DC21A7B754C}"/>
      </w:docPartPr>
      <w:docPartBody>
        <w:p w:rsidR="00957F92" w:rsidRDefault="007F24DD" w:rsidP="007F24DD">
          <w:pPr>
            <w:pStyle w:val="3A9630279AD342EFA90C88BE316F6EDD6"/>
          </w:pPr>
          <w:r w:rsidRPr="009110EC">
            <w:rPr>
              <w:rStyle w:val="PlaceholderText"/>
              <w:color w:val="595959" w:themeColor="text1" w:themeTint="A6"/>
            </w:rPr>
            <w:t>I</w:t>
          </w:r>
          <w:r w:rsidRPr="009110EC">
            <w:rPr>
              <w:color w:val="595959" w:themeColor="text1" w:themeTint="A6"/>
            </w:rPr>
            <w:t>NTERNAL BCA</w:t>
          </w:r>
          <w:r>
            <w:rPr>
              <w:color w:val="595959" w:themeColor="text1" w:themeTint="A6"/>
            </w:rPr>
            <w:t>/RAHASIA/SANGAT RAHASIA</w:t>
          </w:r>
        </w:p>
      </w:docPartBody>
    </w:docPart>
    <w:docPart>
      <w:docPartPr>
        <w:name w:val="1E35B9F040C94EECB84030F6414573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4CD0F8-9FB2-4DB9-A27E-44A0171E2792}"/>
      </w:docPartPr>
      <w:docPartBody>
        <w:p w:rsidR="006150C9" w:rsidRDefault="007F24DD" w:rsidP="007F24DD">
          <w:pPr>
            <w:pStyle w:val="1E35B9F040C94EECB84030F6414573BB2"/>
          </w:pPr>
          <w:r w:rsidRPr="00A940C5">
            <w:rPr>
              <w:rStyle w:val="PlaceholderText"/>
              <w:rFonts w:asciiTheme="minorHAnsi" w:hAnsiTheme="minorHAnsi" w:cstheme="minorHAnsi"/>
              <w:color w:val="0E2841" w:themeColor="text2"/>
              <w:sz w:val="20"/>
            </w:rPr>
            <w:t>[Tanggal Rilis]</w:t>
          </w:r>
        </w:p>
      </w:docPartBody>
    </w:docPart>
    <w:docPart>
      <w:docPartPr>
        <w:name w:val="42830C68B6B84A67B5D6C888566E0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027DB-34E7-4E2E-93D5-2F21632A8D59}"/>
      </w:docPartPr>
      <w:docPartBody>
        <w:p w:rsidR="00DE57AD" w:rsidRDefault="000C4CF7" w:rsidP="000C4CF7">
          <w:pPr>
            <w:pStyle w:val="42830C68B6B84A67B5D6C888566E01C8"/>
          </w:pPr>
          <w:r w:rsidRPr="00510D54">
            <w:rPr>
              <w:rStyle w:val="PlaceholderText"/>
            </w:rPr>
            <w:t>[</w:t>
          </w:r>
          <w:r>
            <w:rPr>
              <w:rStyle w:val="PlaceholderText"/>
            </w:rPr>
            <w:t>No Memo</w:t>
          </w:r>
          <w:r w:rsidRPr="00510D54">
            <w:rPr>
              <w:rStyle w:val="PlaceholderText"/>
            </w:rPr>
            <w:t>]</w:t>
          </w:r>
        </w:p>
      </w:docPartBody>
    </w:docPart>
    <w:docPart>
      <w:docPartPr>
        <w:name w:val="E9558AD707244CB3B490819CE6445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C40EE9-61C3-4BE0-92F2-8F3879B56314}"/>
      </w:docPartPr>
      <w:docPartBody>
        <w:p w:rsidR="00DE57AD" w:rsidRDefault="000C4CF7" w:rsidP="000C4CF7">
          <w:pPr>
            <w:pStyle w:val="E9558AD707244CB3B490819CE6445800"/>
          </w:pPr>
          <w:r w:rsidRPr="00510D54">
            <w:rPr>
              <w:rStyle w:val="PlaceholderText"/>
            </w:rPr>
            <w:t>[Tanggal</w:t>
          </w:r>
          <w:r>
            <w:rPr>
              <w:rStyle w:val="PlaceholderText"/>
            </w:rPr>
            <w:t xml:space="preserve"> Rilis</w:t>
          </w:r>
          <w:r w:rsidRPr="00510D5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7DE"/>
    <w:rsid w:val="00045D28"/>
    <w:rsid w:val="000A375E"/>
    <w:rsid w:val="000C3EEE"/>
    <w:rsid w:val="000C4CF7"/>
    <w:rsid w:val="00164F85"/>
    <w:rsid w:val="00180AED"/>
    <w:rsid w:val="00232AD3"/>
    <w:rsid w:val="00251A7C"/>
    <w:rsid w:val="00291B5F"/>
    <w:rsid w:val="00292AC9"/>
    <w:rsid w:val="00350217"/>
    <w:rsid w:val="00390403"/>
    <w:rsid w:val="004037D1"/>
    <w:rsid w:val="004045E8"/>
    <w:rsid w:val="00455E79"/>
    <w:rsid w:val="004E38D7"/>
    <w:rsid w:val="00540817"/>
    <w:rsid w:val="0055161D"/>
    <w:rsid w:val="005775EB"/>
    <w:rsid w:val="006150C9"/>
    <w:rsid w:val="00726F5D"/>
    <w:rsid w:val="00736343"/>
    <w:rsid w:val="00754707"/>
    <w:rsid w:val="007B0DF1"/>
    <w:rsid w:val="007C47C6"/>
    <w:rsid w:val="007F24DD"/>
    <w:rsid w:val="008B216B"/>
    <w:rsid w:val="009453E2"/>
    <w:rsid w:val="00957F92"/>
    <w:rsid w:val="009B6E42"/>
    <w:rsid w:val="00AD603A"/>
    <w:rsid w:val="00B2416C"/>
    <w:rsid w:val="00B51F5F"/>
    <w:rsid w:val="00BF2473"/>
    <w:rsid w:val="00C26804"/>
    <w:rsid w:val="00CE03AF"/>
    <w:rsid w:val="00CE793A"/>
    <w:rsid w:val="00DA2150"/>
    <w:rsid w:val="00DA28FB"/>
    <w:rsid w:val="00DD5637"/>
    <w:rsid w:val="00DE57AD"/>
    <w:rsid w:val="00E07BBB"/>
    <w:rsid w:val="00E14F87"/>
    <w:rsid w:val="00EA57DE"/>
    <w:rsid w:val="00EC78BF"/>
    <w:rsid w:val="00F3298B"/>
    <w:rsid w:val="00F33056"/>
    <w:rsid w:val="00F5524D"/>
    <w:rsid w:val="00FC4EE4"/>
    <w:rsid w:val="00FD0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7DE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C4CF7"/>
    <w:rPr>
      <w:color w:val="808080"/>
    </w:rPr>
  </w:style>
  <w:style w:type="paragraph" w:customStyle="1" w:styleId="3A9630279AD342EFA90C88BE316F6EDD6">
    <w:name w:val="3A9630279AD342EFA90C88BE316F6EDD6"/>
    <w:rsid w:val="007F24DD"/>
    <w:pPr>
      <w:numPr>
        <w:ilvl w:val="1"/>
      </w:numPr>
      <w:spacing w:line="240" w:lineRule="auto"/>
    </w:pPr>
    <w:rPr>
      <w:color w:val="5A5A5A" w:themeColor="text1" w:themeTint="A5"/>
      <w:spacing w:val="15"/>
      <w:lang w:val="en-ID"/>
    </w:rPr>
  </w:style>
  <w:style w:type="paragraph" w:customStyle="1" w:styleId="5263B82719C64185A6B69740707B3F7719">
    <w:name w:val="5263B82719C64185A6B69740707B3F7719"/>
    <w:rsid w:val="007F24D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E35B9F040C94EECB84030F6414573BB2">
    <w:name w:val="1E35B9F040C94EECB84030F6414573BB2"/>
    <w:rsid w:val="007F24D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C41B437C7AD4673B9FDDDC18423EC2E14">
    <w:name w:val="EC41B437C7AD4673B9FDDDC18423EC2E14"/>
    <w:rsid w:val="007F24D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26B4076B0D164D7CB0384C447BE66E3219">
    <w:name w:val="26B4076B0D164D7CB0384C447BE66E3219"/>
    <w:rsid w:val="007F24D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CC5FE88B3384AE3ABD541925306DDA318">
    <w:name w:val="0CC5FE88B3384AE3ABD541925306DDA318"/>
    <w:rsid w:val="007F24D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4B19EA748034189A446B96E9CBC3F6F18">
    <w:name w:val="A4B19EA748034189A446B96E9CBC3F6F18"/>
    <w:rsid w:val="007F24D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DBEDAB54043D448EA2E59381026579DF11">
    <w:name w:val="DBEDAB54043D448EA2E59381026579DF11"/>
    <w:rsid w:val="007F24D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23246EC6FCC428994D7BDE9A731A05817">
    <w:name w:val="823246EC6FCC428994D7BDE9A731A05817"/>
    <w:rsid w:val="007F24D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1ABD3FE2126943398E2C0B257AB68DAC8">
    <w:name w:val="1ABD3FE2126943398E2C0B257AB68DAC8"/>
    <w:rsid w:val="007F24D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A758DBC1A20A4D6BAA351CAD03DF1AFB17">
    <w:name w:val="A758DBC1A20A4D6BAA351CAD03DF1AFB17"/>
    <w:rsid w:val="007F24D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810443B8936A44F49F112BAD98B068D117">
    <w:name w:val="810443B8936A44F49F112BAD98B068D117"/>
    <w:rsid w:val="007F24DD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003F5DD0B00446809B41786BBE7D771E7">
    <w:name w:val="003F5DD0B00446809B41786BBE7D771E7"/>
    <w:rsid w:val="007F24D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F74FE784D33C4D6DACE412A40110B2FA7">
    <w:name w:val="F74FE784D33C4D6DACE412A40110B2FA7"/>
    <w:rsid w:val="007F24D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3BC6F078A32B43F2A80FD0AB286886F07">
    <w:name w:val="3BC6F078A32B43F2A80FD0AB286886F07"/>
    <w:rsid w:val="007F24D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E0302555D65F42DDB8575E544BC29A797">
    <w:name w:val="E0302555D65F42DDB8575E544BC29A797"/>
    <w:rsid w:val="007F24DD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42830C68B6B84A67B5D6C888566E01C8">
    <w:name w:val="42830C68B6B84A67B5D6C888566E01C8"/>
    <w:rsid w:val="000C4CF7"/>
    <w:rPr>
      <w:kern w:val="2"/>
      <w14:ligatures w14:val="standardContextual"/>
    </w:rPr>
  </w:style>
  <w:style w:type="paragraph" w:customStyle="1" w:styleId="E9558AD707244CB3B490819CE6445800">
    <w:name w:val="E9558AD707244CB3B490819CE6445800"/>
    <w:rsid w:val="000C4CF7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3ffa6d-1a6f-4875-bc26-168cbda63720" xsi:nil="true"/>
    <lcf76f155ced4ddcb4097134ff3c332f xmlns="270ef13d-1224-4ba1-a5d0-399a1b4c54e6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3EB107DD90744A9BBB650ADD295AA4" ma:contentTypeVersion="16" ma:contentTypeDescription="Create a new document." ma:contentTypeScope="" ma:versionID="8ebf6f99741212f20df213874102519e">
  <xsd:schema xmlns:xsd="http://www.w3.org/2001/XMLSchema" xmlns:xs="http://www.w3.org/2001/XMLSchema" xmlns:p="http://schemas.microsoft.com/office/2006/metadata/properties" xmlns:ns2="270ef13d-1224-4ba1-a5d0-399a1b4c54e6" xmlns:ns3="e63ffa6d-1a6f-4875-bc26-168cbda63720" targetNamespace="http://schemas.microsoft.com/office/2006/metadata/properties" ma:root="true" ma:fieldsID="c5ec0937b69425b05508427bdea546a6" ns2:_="" ns3:_="">
    <xsd:import namespace="270ef13d-1224-4ba1-a5d0-399a1b4c54e6"/>
    <xsd:import namespace="e63ffa6d-1a6f-4875-bc26-168cbda637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0ef13d-1224-4ba1-a5d0-399a1b4c54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1791963-319a-45cb-9738-e80406cd5bf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3ffa6d-1a6f-4875-bc26-168cbda6372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8f24af4-5dad-4515-b118-6164cf8a39bb}" ma:internalName="TaxCatchAll" ma:showField="CatchAllData" ma:web="e63ffa6d-1a6f-4875-bc26-168cbda637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titus xmlns="http://schemas.titus.com/TitusProperties/">
  <TitusGUID xmlns="">270bbde2-dcae-4715-8a14-eefd2e264149</TitusGUID>
  <TitusMetadata xmlns="">eyJucyI6IkJDQSIsInByb3BzIjpbeyJuIjoiQkNBQ2xhc3NpZmljYXRpb24iLCJ2YWxzIjpbeyJ2YWx1ZSI6IkludGVybmFsIn1dfSx7Im4iOiJCQ0FPd25lciIsInZhbHMiOlt7InZhbHVlIjoiVTA3MTQ4MSJ9XX1dfQ==</TitusMetadata>
</titu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E508BE-FF3E-4E5B-B09D-6D01C56B1A7E}">
  <ds:schemaRefs>
    <ds:schemaRef ds:uri="http://schemas.microsoft.com/office/2006/metadata/properties"/>
    <ds:schemaRef ds:uri="http://schemas.microsoft.com/office/infopath/2007/PartnerControls"/>
    <ds:schemaRef ds:uri="e63ffa6d-1a6f-4875-bc26-168cbda63720"/>
    <ds:schemaRef ds:uri="270ef13d-1224-4ba1-a5d0-399a1b4c54e6"/>
  </ds:schemaRefs>
</ds:datastoreItem>
</file>

<file path=customXml/itemProps2.xml><?xml version="1.0" encoding="utf-8"?>
<ds:datastoreItem xmlns:ds="http://schemas.openxmlformats.org/officeDocument/2006/customXml" ds:itemID="{4C0E755E-72D0-452C-8551-E3031858B2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0ef13d-1224-4ba1-a5d0-399a1b4c54e6"/>
    <ds:schemaRef ds:uri="e63ffa6d-1a6f-4875-bc26-168cbda637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6A720-0F12-4A43-8D07-EBE602E035A4}">
  <ds:schemaRefs>
    <ds:schemaRef ds:uri="http://schemas.titus.com/TitusProperties/"/>
    <ds:schemaRef ds:uri=""/>
  </ds:schemaRefs>
</ds:datastoreItem>
</file>

<file path=customXml/itemProps4.xml><?xml version="1.0" encoding="utf-8"?>
<ds:datastoreItem xmlns:ds="http://schemas.openxmlformats.org/officeDocument/2006/customXml" ds:itemID="{155558FA-3453-4335-84B2-0311848BC2F2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0A612DD9-EC39-4ED2-B182-B396FD8D62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INFOMAP 2013.dotm</Template>
  <TotalTime>1389</TotalTime>
  <Pages>3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Information Mapping, Inc.</Company>
  <LinksUpToDate>false</LinksUpToDate>
  <CharactersWithSpaces>702</CharactersWithSpaces>
  <SharedDoc>false</SharedDoc>
  <HLinks>
    <vt:vector size="12" baseType="variant">
      <vt:variant>
        <vt:i4>6488168</vt:i4>
      </vt:variant>
      <vt:variant>
        <vt:i4>3</vt:i4>
      </vt:variant>
      <vt:variant>
        <vt:i4>0</vt:i4>
      </vt:variant>
      <vt:variant>
        <vt:i4>5</vt:i4>
      </vt:variant>
      <vt:variant>
        <vt:lpwstr>https://verifikasi.bca.co.id/document/view/</vt:lpwstr>
      </vt:variant>
      <vt:variant>
        <vt:lpwstr/>
      </vt:variant>
      <vt:variant>
        <vt:i4>393297</vt:i4>
      </vt:variant>
      <vt:variant>
        <vt:i4>0</vt:i4>
      </vt:variant>
      <vt:variant>
        <vt:i4>0</vt:i4>
      </vt:variant>
      <vt:variant>
        <vt:i4>5</vt:i4>
      </vt:variant>
      <vt:variant>
        <vt:lpwstr>mailto:gerry_soesanto@bca.co.id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KELVIN</dc:creator>
  <cp:keywords>Versi 5</cp:keywords>
  <cp:lastModifiedBy>Alex Surya Marcelo</cp:lastModifiedBy>
  <cp:revision>252</cp:revision>
  <cp:lastPrinted>2022-02-07T08:12:00Z</cp:lastPrinted>
  <dcterms:created xsi:type="dcterms:W3CDTF">2022-02-14T11:18:00Z</dcterms:created>
  <dcterms:modified xsi:type="dcterms:W3CDTF">2026-05-23T14:21:00Z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0x010100FD3EB107DD90744A9BBB650ADD295AA4</vt:lpwstr>
  </property>
  <property fmtid="{D5CDD505-2E9C-101B-9397-08002B2CF9AE}" pid="3" name="TitusGUID">
    <vt:lpwstr>270bbde2-dcae-4715-8a14-eefd2e264149</vt:lpwstr>
  </property>
  <property fmtid="{D5CDD505-2E9C-101B-9397-08002B2CF9AE}" pid="4" name="BCAClassification">
    <vt:lpwstr>Internal</vt:lpwstr>
  </property>
  <property fmtid="{D5CDD505-2E9C-101B-9397-08002B2CF9AE}" pid="5" name="BCAOwner">
    <vt:lpwstr>U071481</vt:lpwstr>
  </property>
  <property fmtid="{D5CDD505-2E9C-101B-9397-08002B2CF9AE}" pid="6" name="MediaServiceImageTags">
    <vt:lpwstr/>
  </property>
</Properties>
</file>